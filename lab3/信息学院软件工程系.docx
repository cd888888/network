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CA99C" w14:textId="77777777"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6944D45" wp14:editId="4265348C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98EB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3F9DA897" wp14:editId="1E597882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41A4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11B91B5B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055B1F52" w14:textId="068DB11C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667038377" w:edGrp="everyone"/>
      <w:r w:rsidR="00E33B54">
        <w:rPr>
          <w:rFonts w:ascii="Times New Roman" w:hAnsi="Times New Roman" w:hint="eastAsia"/>
          <w:b/>
          <w:sz w:val="28"/>
          <w:szCs w:val="28"/>
          <w:u w:val="single"/>
        </w:rPr>
        <w:t>三</w:t>
      </w:r>
      <w:permEnd w:id="667038377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875404409" w:edGrp="everyone"/>
      <w:r w:rsidR="00E33B54" w:rsidRPr="00B61FB9">
        <w:rPr>
          <w:rFonts w:ascii="Times New Roman" w:hAnsi="Times New Roman" w:hint="eastAsia"/>
          <w:b/>
          <w:sz w:val="28"/>
          <w:szCs w:val="28"/>
          <w:u w:val="single"/>
        </w:rPr>
        <w:t>用</w:t>
      </w:r>
      <w:r w:rsidR="00E33B54" w:rsidRPr="00B61FB9">
        <w:rPr>
          <w:rFonts w:ascii="Times New Roman" w:hAnsi="Times New Roman" w:hint="eastAsia"/>
          <w:b/>
          <w:sz w:val="28"/>
          <w:szCs w:val="28"/>
          <w:u w:val="single"/>
        </w:rPr>
        <w:t xml:space="preserve"> PCAP </w:t>
      </w:r>
      <w:r w:rsidR="00E33B54" w:rsidRPr="00B61FB9">
        <w:rPr>
          <w:rFonts w:ascii="Times New Roman" w:hAnsi="Times New Roman" w:hint="eastAsia"/>
          <w:b/>
          <w:sz w:val="28"/>
          <w:szCs w:val="28"/>
          <w:u w:val="single"/>
        </w:rPr>
        <w:t>库侦听并分析网络流量</w:t>
      </w:r>
      <w:permEnd w:id="1875404409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3CD352E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284103427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permEnd w:id="284103427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27DD584" w14:textId="253D211B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7537508" w:edGrp="everyone"/>
      <w:r w:rsidR="00E33B54">
        <w:rPr>
          <w:rFonts w:ascii="Times New Roman" w:hAnsi="Times New Roman" w:hint="eastAsia"/>
          <w:b/>
          <w:sz w:val="28"/>
          <w:szCs w:val="28"/>
          <w:u w:val="single"/>
        </w:rPr>
        <w:t>陈栋</w:t>
      </w:r>
      <w:permEnd w:id="47537508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074FE72" w14:textId="2A060394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042834143" w:edGrp="everyone"/>
      <w:r w:rsidR="00E33B54">
        <w:rPr>
          <w:rFonts w:ascii="Times New Roman" w:hAnsi="Times New Roman"/>
          <w:b/>
          <w:sz w:val="28"/>
          <w:szCs w:val="28"/>
          <w:u w:val="single"/>
        </w:rPr>
        <w:t>22920192204171</w:t>
      </w:r>
      <w:permEnd w:id="1042834143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3523EEB" w14:textId="6E14467D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064451487" w:edGrp="everyone"/>
      <w:r>
        <w:rPr>
          <w:rFonts w:ascii="Times New Roman" w:hAnsi="Times New Roman"/>
          <w:b/>
          <w:sz w:val="28"/>
          <w:szCs w:val="28"/>
          <w:u w:val="single"/>
        </w:rPr>
        <w:t>3</w:t>
      </w:r>
      <w:permEnd w:id="1064451487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604714745" w:edGrp="everyone"/>
      <w:r w:rsidR="00E33B54">
        <w:rPr>
          <w:rFonts w:ascii="Times New Roman" w:hAnsi="Times New Roman"/>
          <w:b/>
          <w:sz w:val="28"/>
          <w:szCs w:val="28"/>
          <w:u w:val="single"/>
        </w:rPr>
        <w:t>19</w:t>
      </w:r>
      <w:permEnd w:id="604714745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5449F9B" w14:textId="459F2AA7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609987705" w:edGrp="everyone"/>
      <w:r>
        <w:rPr>
          <w:b/>
          <w:sz w:val="28"/>
          <w:szCs w:val="28"/>
        </w:rPr>
        <w:t>3</w:t>
      </w:r>
      <w:permEnd w:id="1609987705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340423020" w:edGrp="everyone"/>
      <w:r w:rsidR="00E33B54">
        <w:rPr>
          <w:b/>
          <w:sz w:val="28"/>
          <w:szCs w:val="28"/>
        </w:rPr>
        <w:t>19</w:t>
      </w:r>
      <w:permEnd w:id="1340423020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04ABB5CF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A6A7807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718B765D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0E48B51D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填表时，勿破坏排版，勿修改字体字号，打印成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1658DF99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6A869DB0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495C501D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在学期</w:t>
      </w:r>
      <w:r w:rsidR="004F3C30">
        <w:rPr>
          <w:rFonts w:eastAsia="仿宋" w:hint="eastAsia"/>
          <w:sz w:val="28"/>
          <w:szCs w:val="32"/>
        </w:rPr>
        <w:t>最后一节课前按要求打包</w:t>
      </w:r>
      <w:r w:rsidRPr="009C2027">
        <w:rPr>
          <w:rFonts w:eastAsia="仿宋" w:hint="eastAsia"/>
          <w:sz w:val="28"/>
          <w:szCs w:val="32"/>
        </w:rPr>
        <w:t>发送至</w:t>
      </w:r>
      <w:r w:rsidRPr="009C2027">
        <w:rPr>
          <w:rFonts w:eastAsia="仿宋" w:hint="eastAsia"/>
          <w:sz w:val="28"/>
          <w:szCs w:val="32"/>
        </w:rPr>
        <w:t>cni</w:t>
      </w:r>
      <w:r w:rsidRPr="009C2027">
        <w:rPr>
          <w:rFonts w:eastAsia="仿宋"/>
          <w:sz w:val="28"/>
          <w:szCs w:val="32"/>
        </w:rPr>
        <w:t>21@qq.com</w:t>
      </w:r>
      <w:r w:rsidRPr="009C2027">
        <w:rPr>
          <w:rFonts w:eastAsia="仿宋" w:hint="eastAsia"/>
          <w:sz w:val="28"/>
          <w:szCs w:val="32"/>
        </w:rPr>
        <w:t>。</w:t>
      </w:r>
    </w:p>
    <w:p w14:paraId="757A46F1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F0086A8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0BABCDA5" w14:textId="77777777" w:rsidR="00E33B54" w:rsidRDefault="00E33B54" w:rsidP="00E33B54">
      <w:pPr>
        <w:pStyle w:val="a0"/>
        <w:spacing w:before="120" w:after="120"/>
        <w:ind w:firstLine="480"/>
      </w:pPr>
      <w:permStart w:id="908872720" w:edGrp="everyone"/>
      <w:r>
        <w:rPr>
          <w:rFonts w:hint="eastAsia"/>
        </w:rPr>
        <w:t>理解数据链路层、网络层传输层</w:t>
      </w:r>
      <w:r>
        <w:t>和应用层的基本原理。</w:t>
      </w:r>
    </w:p>
    <w:p w14:paraId="0795E9BD" w14:textId="7059802C" w:rsidR="00E33B54" w:rsidRDefault="00E33B54" w:rsidP="00E33B54">
      <w:pPr>
        <w:pStyle w:val="a0"/>
        <w:spacing w:before="120" w:after="120"/>
        <w:ind w:firstLine="480"/>
      </w:pPr>
      <w:r>
        <w:t>掌握用</w:t>
      </w:r>
      <w:r>
        <w:t xml:space="preserve"> Wireshark </w:t>
      </w:r>
      <w:r>
        <w:t>观察网络流量并辅助网络侦听相关的编程</w:t>
      </w:r>
    </w:p>
    <w:p w14:paraId="034B3BB8" w14:textId="1AB9424F" w:rsidR="00E33B54" w:rsidRDefault="00E33B54" w:rsidP="00361252">
      <w:pPr>
        <w:pStyle w:val="a0"/>
        <w:spacing w:before="120" w:after="120"/>
        <w:ind w:firstLine="480"/>
      </w:pPr>
      <w:r>
        <w:t>掌握用</w:t>
      </w:r>
      <w:r>
        <w:t xml:space="preserve"> Libpcap </w:t>
      </w:r>
      <w:r>
        <w:t>或</w:t>
      </w:r>
      <w:r>
        <w:t xml:space="preserve"> WinPcap </w:t>
      </w:r>
      <w:r>
        <w:t>库侦听并处理以太网帧和</w:t>
      </w:r>
      <w:r>
        <w:t xml:space="preserve"> IP </w:t>
      </w:r>
      <w:r>
        <w:t>报文的方法</w:t>
      </w:r>
    </w:p>
    <w:p w14:paraId="503180BA" w14:textId="727AC90D" w:rsidR="00E33B54" w:rsidRDefault="00E33B54" w:rsidP="00361252">
      <w:pPr>
        <w:pStyle w:val="a0"/>
        <w:spacing w:before="120" w:after="120"/>
        <w:ind w:firstLine="480"/>
      </w:pPr>
      <w:r>
        <w:t>熟悉以太网帧、</w:t>
      </w:r>
      <w:r>
        <w:t xml:space="preserve">IP </w:t>
      </w:r>
      <w:r>
        <w:t>报文、</w:t>
      </w:r>
      <w:r>
        <w:t xml:space="preserve">TCP </w:t>
      </w:r>
      <w:r>
        <w:t>段和</w:t>
      </w:r>
      <w:r>
        <w:t xml:space="preserve"> FTP </w:t>
      </w:r>
      <w:r>
        <w:t>命令的格式概念，掌握</w:t>
      </w:r>
      <w:r>
        <w:t xml:space="preserve"> TCP </w:t>
      </w:r>
      <w:r>
        <w:t>协议的基本机制</w:t>
      </w:r>
    </w:p>
    <w:p w14:paraId="76A1B129" w14:textId="30108BF9" w:rsidR="00E33B54" w:rsidRDefault="00E33B54" w:rsidP="00361252">
      <w:pPr>
        <w:pStyle w:val="a0"/>
        <w:spacing w:before="120" w:after="120"/>
        <w:ind w:firstLine="480"/>
      </w:pPr>
      <w:r>
        <w:t>熟悉帧头部或</w:t>
      </w:r>
      <w:r>
        <w:t xml:space="preserve"> IP </w:t>
      </w:r>
      <w:r>
        <w:t>报文头</w:t>
      </w:r>
      <w:r>
        <w:t xml:space="preserve"> </w:t>
      </w:r>
      <w:r>
        <w:t>部各字段的含义</w:t>
      </w:r>
    </w:p>
    <w:p w14:paraId="05D6A22F" w14:textId="624584CD" w:rsidR="00E33B54" w:rsidRDefault="00E33B54" w:rsidP="00361252">
      <w:pPr>
        <w:pStyle w:val="a0"/>
        <w:spacing w:before="120" w:after="120"/>
        <w:ind w:firstLine="480"/>
        <w:rPr>
          <w:rFonts w:hint="eastAsia"/>
        </w:rPr>
      </w:pPr>
      <w:r>
        <w:t>熟悉</w:t>
      </w:r>
      <w:r>
        <w:t xml:space="preserve"> TCP </w:t>
      </w:r>
      <w:r>
        <w:t>段和</w:t>
      </w:r>
      <w:r>
        <w:t xml:space="preserve"> FTP </w:t>
      </w:r>
      <w:r>
        <w:t>数据协议的概念，熟悉段头部各字段和</w:t>
      </w:r>
      <w:r>
        <w:t xml:space="preserve"> FTP </w:t>
      </w:r>
      <w:r>
        <w:t>控制命令的指令和数据的含义</w:t>
      </w:r>
    </w:p>
    <w:p w14:paraId="457ED894" w14:textId="5594189A" w:rsidR="00E33B54" w:rsidRPr="00D328C3" w:rsidRDefault="00E33B54" w:rsidP="00361252">
      <w:pPr>
        <w:pStyle w:val="a0"/>
        <w:spacing w:before="120" w:after="120"/>
        <w:ind w:firstLine="480"/>
        <w:rPr>
          <w:rFonts w:hint="eastAsia"/>
        </w:rPr>
      </w:pPr>
    </w:p>
    <w:permEnd w:id="908872720"/>
    <w:p w14:paraId="23BD83CB" w14:textId="77777777" w:rsidR="00361252" w:rsidRDefault="00361252" w:rsidP="00361252">
      <w:pPr>
        <w:pStyle w:val="1"/>
        <w:spacing w:before="240" w:after="240"/>
      </w:pPr>
      <w:r>
        <w:t>实验环境</w:t>
      </w:r>
    </w:p>
    <w:p w14:paraId="3875BA59" w14:textId="4EF2EDE2" w:rsidR="00361252" w:rsidRDefault="00E33B54" w:rsidP="00361252">
      <w:pPr>
        <w:pStyle w:val="a0"/>
        <w:spacing w:before="120" w:after="120"/>
        <w:ind w:firstLine="480"/>
        <w:rPr>
          <w:rFonts w:hint="eastAsia"/>
        </w:rPr>
      </w:pPr>
      <w:permStart w:id="240655244" w:edGrp="everyone"/>
      <w:r>
        <w:t>Window10 \c</w:t>
      </w:r>
      <w:r>
        <w:rPr>
          <w:rFonts w:hint="eastAsia"/>
        </w:rPr>
        <w:t>语言</w:t>
      </w:r>
      <w:r>
        <w:rPr>
          <w:rFonts w:hint="eastAsia"/>
        </w:rPr>
        <w:t>\</w:t>
      </w:r>
      <w:r>
        <w:t>java</w:t>
      </w:r>
    </w:p>
    <w:permEnd w:id="240655244"/>
    <w:p w14:paraId="177AAA46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14:paraId="5FACD9EA" w14:textId="5B8378AB" w:rsidR="00D10B32" w:rsidRDefault="00D10B32" w:rsidP="00D10B32">
      <w:pPr>
        <w:pStyle w:val="a0"/>
        <w:spacing w:before="120" w:after="120"/>
        <w:ind w:left="840" w:firstLineChars="0" w:firstLine="0"/>
        <w:rPr>
          <w:rFonts w:hint="eastAsia"/>
        </w:rPr>
      </w:pPr>
      <w:permStart w:id="1338076572" w:edGrp="everyone"/>
      <w:r>
        <w:rPr>
          <w:rFonts w:hint="eastAsia"/>
        </w:rPr>
        <w:t>1</w:t>
      </w:r>
      <w:r>
        <w:rPr>
          <w:rFonts w:hint="eastAsia"/>
        </w:rPr>
        <w:t>、自己创建</w:t>
      </w:r>
      <w:r>
        <w:rPr>
          <w:rFonts w:hint="eastAsia"/>
        </w:rPr>
        <w:t>ftp</w:t>
      </w:r>
      <w:r>
        <w:rPr>
          <w:rFonts w:hint="eastAsia"/>
        </w:rPr>
        <w:t>，传输数据到</w:t>
      </w:r>
      <w:r>
        <w:rPr>
          <w:rFonts w:hint="eastAsia"/>
        </w:rPr>
        <w:t>ftp</w:t>
      </w:r>
      <w:r>
        <w:rPr>
          <w:rFonts w:hint="eastAsia"/>
        </w:rPr>
        <w:t>上，观察</w:t>
      </w:r>
      <w:r>
        <w:rPr>
          <w:rFonts w:hint="eastAsia"/>
        </w:rPr>
        <w:t>tcp</w:t>
      </w:r>
      <w:r>
        <w:rPr>
          <w:rFonts w:hint="eastAsia"/>
        </w:rPr>
        <w:t>报文机制：</w:t>
      </w:r>
    </w:p>
    <w:p w14:paraId="32F7C1DD" w14:textId="7A86BF11" w:rsidR="00E33B54" w:rsidRDefault="00E33B54" w:rsidP="00361252">
      <w:pPr>
        <w:pStyle w:val="a0"/>
        <w:spacing w:before="120" w:after="120"/>
        <w:ind w:firstLine="482"/>
        <w:rPr>
          <w:b/>
          <w:bCs/>
        </w:rPr>
      </w:pPr>
      <w:r w:rsidRPr="00E33B54">
        <w:rPr>
          <w:b/>
          <w:bCs/>
        </w:rPr>
        <w:drawing>
          <wp:inline distT="0" distB="0" distL="0" distR="0" wp14:anchorId="7B661DDA" wp14:editId="2922697E">
            <wp:extent cx="4850296" cy="982409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917" cy="9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A36D" w14:textId="2D682E8D" w:rsidR="00D10B32" w:rsidRDefault="00D10B32" w:rsidP="00361252">
      <w:pPr>
        <w:pStyle w:val="a0"/>
        <w:spacing w:before="120" w:after="120"/>
        <w:ind w:firstLine="482"/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通过学校实验室机房，向本机搭建的</w:t>
      </w:r>
      <w:r>
        <w:rPr>
          <w:rFonts w:hint="eastAsia"/>
          <w:b/>
          <w:bCs/>
        </w:rPr>
        <w:t>ftp</w:t>
      </w:r>
      <w:r>
        <w:rPr>
          <w:rFonts w:hint="eastAsia"/>
          <w:b/>
          <w:bCs/>
        </w:rPr>
        <w:t>上传输文件，学校机房</w:t>
      </w:r>
      <w:r w:rsidR="005A4314">
        <w:rPr>
          <w:rFonts w:hint="eastAsia"/>
          <w:b/>
          <w:bCs/>
        </w:rPr>
        <w:t>（客户端）</w:t>
      </w:r>
      <w:r>
        <w:rPr>
          <w:rFonts w:hint="eastAsia"/>
          <w:b/>
          <w:bCs/>
        </w:rPr>
        <w:t>端口号</w:t>
      </w:r>
      <w:r w:rsidR="005A4314">
        <w:rPr>
          <w:rFonts w:hint="eastAsia"/>
          <w:b/>
          <w:bCs/>
        </w:rPr>
        <w:t>以</w:t>
      </w:r>
      <w:r w:rsidR="005A4314">
        <w:rPr>
          <w:rFonts w:hint="eastAsia"/>
          <w:b/>
          <w:bCs/>
        </w:rPr>
        <w:t>1</w:t>
      </w:r>
      <w:r w:rsidR="005A4314">
        <w:rPr>
          <w:b/>
          <w:bCs/>
        </w:rPr>
        <w:t>21</w:t>
      </w:r>
      <w:r w:rsidR="005A4314">
        <w:rPr>
          <w:rFonts w:hint="eastAsia"/>
          <w:b/>
          <w:bCs/>
        </w:rPr>
        <w:t>开头，本机（服务器）端口以</w:t>
      </w:r>
      <w:r w:rsidR="005A4314">
        <w:rPr>
          <w:rFonts w:hint="eastAsia"/>
          <w:b/>
          <w:bCs/>
        </w:rPr>
        <w:t>1</w:t>
      </w:r>
      <w:r w:rsidR="005A4314">
        <w:rPr>
          <w:b/>
          <w:bCs/>
        </w:rPr>
        <w:t>0</w:t>
      </w:r>
      <w:r w:rsidR="005A4314">
        <w:rPr>
          <w:rFonts w:hint="eastAsia"/>
          <w:b/>
          <w:bCs/>
        </w:rPr>
        <w:t>开头</w:t>
      </w:r>
    </w:p>
    <w:p w14:paraId="53EFDA61" w14:textId="54B1B162" w:rsidR="00D10B32" w:rsidRDefault="00D10B32" w:rsidP="00361252">
      <w:pPr>
        <w:pStyle w:val="a0"/>
        <w:spacing w:before="120" w:after="120"/>
        <w:ind w:firstLine="482"/>
        <w:rPr>
          <w:b/>
          <w:bCs/>
        </w:rPr>
      </w:pPr>
      <w:r>
        <w:rPr>
          <w:b/>
          <w:bCs/>
        </w:rPr>
        <w:tab/>
        <w:t>1.1</w:t>
      </w:r>
      <w:r>
        <w:rPr>
          <w:rFonts w:hint="eastAsia"/>
          <w:b/>
          <w:bCs/>
        </w:rPr>
        <w:t>tcp</w:t>
      </w:r>
      <w:r>
        <w:rPr>
          <w:rFonts w:hint="eastAsia"/>
          <w:b/>
          <w:bCs/>
        </w:rPr>
        <w:t>三次握手：</w:t>
      </w:r>
    </w:p>
    <w:p w14:paraId="3FEEEF18" w14:textId="569C2071" w:rsidR="00D10B32" w:rsidRDefault="00D10B32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lastRenderedPageBreak/>
        <w:t>第一次握手：建立连接时，客户端发送</w:t>
      </w:r>
      <w:r>
        <w:rPr>
          <w:rFonts w:hint="eastAsia"/>
          <w:b/>
          <w:bCs/>
        </w:rPr>
        <w:t>syn</w:t>
      </w:r>
      <w:r>
        <w:rPr>
          <w:rFonts w:hint="eastAsia"/>
          <w:b/>
          <w:bCs/>
        </w:rPr>
        <w:t>包（</w:t>
      </w:r>
      <w:r>
        <w:rPr>
          <w:rFonts w:hint="eastAsia"/>
          <w:b/>
          <w:bCs/>
        </w:rPr>
        <w:t>syn</w:t>
      </w:r>
      <w:r>
        <w:rPr>
          <w:b/>
          <w:bCs/>
        </w:rPr>
        <w:t>=1</w:t>
      </w:r>
      <w:r>
        <w:rPr>
          <w:rFonts w:hint="eastAsia"/>
          <w:b/>
          <w:bCs/>
        </w:rPr>
        <w:t>）到服务器，并进入</w:t>
      </w:r>
      <w:r>
        <w:rPr>
          <w:rFonts w:hint="eastAsia"/>
          <w:b/>
          <w:bCs/>
        </w:rPr>
        <w:t>syn_sent</w:t>
      </w:r>
      <w:r>
        <w:rPr>
          <w:rFonts w:hint="eastAsia"/>
          <w:b/>
          <w:bCs/>
        </w:rPr>
        <w:t>状态，等待服务确认；</w:t>
      </w:r>
    </w:p>
    <w:p w14:paraId="3E956B37" w14:textId="14C69F34" w:rsidR="005A4314" w:rsidRDefault="00B21A48" w:rsidP="00B21A48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 w:rsidRPr="00B21A48">
        <w:rPr>
          <w:b/>
          <w:bCs/>
        </w:rPr>
        <w:drawing>
          <wp:inline distT="0" distB="0" distL="0" distR="0" wp14:anchorId="22D637C7" wp14:editId="15B73739">
            <wp:extent cx="5486400" cy="1009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8BF" w14:textId="70D2F15F" w:rsidR="00B21A48" w:rsidRDefault="005A4314" w:rsidP="00361252">
      <w:pPr>
        <w:pStyle w:val="a0"/>
        <w:spacing w:before="120" w:after="120"/>
        <w:ind w:firstLine="482"/>
        <w:rPr>
          <w:rFonts w:hint="eastAsia"/>
          <w:b/>
          <w:bCs/>
        </w:rPr>
      </w:pPr>
      <w:r>
        <w:rPr>
          <w:rFonts w:hint="eastAsia"/>
          <w:b/>
          <w:bCs/>
        </w:rPr>
        <w:t>第二次握手：</w:t>
      </w:r>
      <w:r w:rsidRPr="005A4314">
        <w:rPr>
          <w:b/>
          <w:bCs/>
        </w:rPr>
        <w:t>服务器收到</w:t>
      </w:r>
      <w:r w:rsidRPr="005A4314">
        <w:rPr>
          <w:b/>
          <w:bCs/>
        </w:rPr>
        <w:t>syn</w:t>
      </w:r>
      <w:r w:rsidRPr="005A4314">
        <w:rPr>
          <w:b/>
          <w:bCs/>
        </w:rPr>
        <w:t>包，必须确认客户的</w:t>
      </w:r>
      <w:r w:rsidRPr="005A4314">
        <w:rPr>
          <w:b/>
          <w:bCs/>
        </w:rPr>
        <w:t>SYN</w:t>
      </w:r>
      <w:r w:rsidRPr="005A4314">
        <w:rPr>
          <w:b/>
          <w:bCs/>
        </w:rPr>
        <w:t>（</w:t>
      </w:r>
      <w:r w:rsidRPr="005A4314">
        <w:rPr>
          <w:b/>
          <w:bCs/>
        </w:rPr>
        <w:t>ack=j+1</w:t>
      </w:r>
      <w:r w:rsidRPr="005A4314">
        <w:rPr>
          <w:b/>
          <w:bCs/>
        </w:rPr>
        <w:t>），同时自己也发送一个</w:t>
      </w:r>
      <w:r w:rsidRPr="005A4314">
        <w:rPr>
          <w:b/>
          <w:bCs/>
        </w:rPr>
        <w:t>SYN</w:t>
      </w:r>
      <w:r w:rsidRPr="005A4314">
        <w:rPr>
          <w:b/>
          <w:bCs/>
        </w:rPr>
        <w:t>包（</w:t>
      </w:r>
      <w:r w:rsidRPr="005A4314">
        <w:rPr>
          <w:b/>
          <w:bCs/>
        </w:rPr>
        <w:t>syn=k</w:t>
      </w:r>
      <w:r w:rsidRPr="005A4314">
        <w:rPr>
          <w:b/>
          <w:bCs/>
        </w:rPr>
        <w:t>），即</w:t>
      </w:r>
      <w:r w:rsidRPr="005A4314">
        <w:rPr>
          <w:b/>
          <w:bCs/>
        </w:rPr>
        <w:t>SYN+ACK</w:t>
      </w:r>
      <w:r w:rsidRPr="005A4314">
        <w:rPr>
          <w:b/>
          <w:bCs/>
        </w:rPr>
        <w:t>包，此时服务器进入</w:t>
      </w:r>
      <w:r w:rsidRPr="005A4314">
        <w:rPr>
          <w:b/>
          <w:bCs/>
        </w:rPr>
        <w:t>SYN_RECV</w:t>
      </w:r>
      <w:r w:rsidRPr="005A4314">
        <w:rPr>
          <w:b/>
          <w:bCs/>
        </w:rPr>
        <w:t>状态；</w:t>
      </w:r>
    </w:p>
    <w:p w14:paraId="7B51B6A7" w14:textId="180D3AA6" w:rsidR="00B21A48" w:rsidRDefault="00B21A48" w:rsidP="00B21A48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 w:rsidRPr="00B21A48">
        <w:rPr>
          <w:b/>
          <w:bCs/>
        </w:rPr>
        <w:drawing>
          <wp:inline distT="0" distB="0" distL="0" distR="0" wp14:anchorId="4E8F9EBD" wp14:editId="7D41EA29">
            <wp:extent cx="5486400" cy="717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75B" w14:textId="7F5783A6" w:rsidR="00D10B32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第三次握手：</w:t>
      </w:r>
      <w:r w:rsidRPr="005A4314">
        <w:rPr>
          <w:b/>
          <w:bCs/>
        </w:rPr>
        <w:t>客户端收到服务器的</w:t>
      </w:r>
      <w:r w:rsidRPr="005A4314">
        <w:rPr>
          <w:b/>
          <w:bCs/>
        </w:rPr>
        <w:t>SYN+ACK</w:t>
      </w:r>
      <w:r w:rsidRPr="005A4314">
        <w:rPr>
          <w:b/>
          <w:bCs/>
        </w:rPr>
        <w:t>包，向服务器发送确认包</w:t>
      </w:r>
      <w:r w:rsidRPr="005A4314">
        <w:rPr>
          <w:b/>
          <w:bCs/>
        </w:rPr>
        <w:t>ACK(ack=k+1</w:t>
      </w:r>
      <w:r w:rsidRPr="005A4314">
        <w:rPr>
          <w:b/>
          <w:bCs/>
        </w:rPr>
        <w:t>），此包发送完毕，客户端和服务器进入</w:t>
      </w:r>
      <w:r w:rsidRPr="005A4314">
        <w:rPr>
          <w:b/>
          <w:bCs/>
        </w:rPr>
        <w:t>ESTABLISHED</w:t>
      </w:r>
      <w:r w:rsidRPr="005A4314">
        <w:rPr>
          <w:b/>
          <w:bCs/>
        </w:rPr>
        <w:t>（</w:t>
      </w:r>
      <w:r w:rsidRPr="005A4314">
        <w:rPr>
          <w:b/>
          <w:bCs/>
        </w:rPr>
        <w:t>TCP</w:t>
      </w:r>
      <w:r w:rsidRPr="005A4314">
        <w:rPr>
          <w:b/>
          <w:bCs/>
        </w:rPr>
        <w:t>连接成功）状态，完成三次握手</w:t>
      </w:r>
      <w:r w:rsidR="00D10B32">
        <w:rPr>
          <w:rFonts w:hint="eastAsia"/>
          <w:b/>
          <w:bCs/>
        </w:rPr>
        <w:t>程序监听该报文</w:t>
      </w:r>
    </w:p>
    <w:p w14:paraId="5B62787B" w14:textId="629164FE" w:rsidR="00B21A48" w:rsidRDefault="00B21A48" w:rsidP="00B21A48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 w:rsidRPr="00B21A48">
        <w:rPr>
          <w:b/>
          <w:bCs/>
        </w:rPr>
        <w:drawing>
          <wp:inline distT="0" distB="0" distL="0" distR="0" wp14:anchorId="7EDC509E" wp14:editId="2CB6E568">
            <wp:extent cx="5486400" cy="908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0E80" w14:textId="7F8B9FF1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.2</w:t>
      </w:r>
      <w:r>
        <w:rPr>
          <w:rFonts w:hint="eastAsia"/>
          <w:b/>
          <w:bCs/>
        </w:rPr>
        <w:t>可靠传输</w:t>
      </w:r>
    </w:p>
    <w:p w14:paraId="4B6F49CB" w14:textId="5027B6EC" w:rsidR="00B21A48" w:rsidRDefault="00B21A48" w:rsidP="00361252">
      <w:pPr>
        <w:pStyle w:val="a0"/>
        <w:spacing w:before="120" w:after="120"/>
        <w:ind w:firstLine="482"/>
        <w:rPr>
          <w:rFonts w:hint="eastAsia"/>
          <w:b/>
          <w:bCs/>
        </w:rPr>
      </w:pPr>
      <w:r>
        <w:rPr>
          <w:rFonts w:hint="eastAsia"/>
          <w:b/>
          <w:bCs/>
        </w:rPr>
        <w:t>请求传送：</w:t>
      </w:r>
    </w:p>
    <w:p w14:paraId="564D5E41" w14:textId="076ECF16" w:rsidR="00B21A48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</w:rPr>
        <w:drawing>
          <wp:inline distT="0" distB="0" distL="0" distR="0" wp14:anchorId="40374948" wp14:editId="14C5BD60">
            <wp:extent cx="5486400" cy="1930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31DE" w14:textId="0933302A" w:rsidR="00B21A48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停等协议：</w:t>
      </w:r>
      <w:r w:rsidR="00F670E2">
        <w:rPr>
          <w:rFonts w:hint="eastAsia"/>
          <w:b/>
          <w:bCs/>
        </w:rPr>
        <w:t>客户端</w:t>
      </w:r>
      <w:r>
        <w:rPr>
          <w:rFonts w:hint="eastAsia"/>
          <w:b/>
          <w:bCs/>
        </w:rPr>
        <w:t>传送一个报文后，会受到一个确认</w:t>
      </w:r>
      <w:r w:rsidR="00F670E2">
        <w:rPr>
          <w:rFonts w:hint="eastAsia"/>
          <w:b/>
          <w:bCs/>
        </w:rPr>
        <w:t>传送确认，然后再进行下一步传送。</w:t>
      </w:r>
    </w:p>
    <w:p w14:paraId="70A8A2CF" w14:textId="156EAC78" w:rsidR="00B21A48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</w:rPr>
        <w:drawing>
          <wp:inline distT="0" distB="0" distL="0" distR="0" wp14:anchorId="3F425AF7" wp14:editId="26CB6E35">
            <wp:extent cx="5486400" cy="200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C830" w14:textId="18805D06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  <w:r w:rsidRPr="008647D9">
        <w:rPr>
          <w:b/>
          <w:bCs/>
        </w:rPr>
        <w:drawing>
          <wp:inline distT="0" distB="0" distL="0" distR="0" wp14:anchorId="1CA999EF" wp14:editId="0C50A7C9">
            <wp:extent cx="5486400" cy="1353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D2A5" w14:textId="66E8B4D6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  <w:r>
        <w:rPr>
          <w:rFonts w:hint="eastAsia"/>
          <w:b/>
          <w:bCs/>
        </w:rPr>
        <w:t>窗口机制：</w:t>
      </w:r>
    </w:p>
    <w:p w14:paraId="086E747D" w14:textId="226604AA" w:rsidR="00AA58F5" w:rsidRDefault="00AA58F5" w:rsidP="00B21A48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报文没有捕捉到，出现报文丢失</w:t>
      </w:r>
    </w:p>
    <w:p w14:paraId="7E285092" w14:textId="7EBABC6B" w:rsidR="00AA58F5" w:rsidRDefault="00AA58F5" w:rsidP="00B21A48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 w:rsidRPr="00AA58F5">
        <w:rPr>
          <w:b/>
          <w:bCs/>
        </w:rPr>
        <w:drawing>
          <wp:inline distT="0" distB="0" distL="0" distR="0" wp14:anchorId="5CDB4676" wp14:editId="51E153DF">
            <wp:extent cx="5323349" cy="982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r="19455" b="-9809"/>
                    <a:stretch/>
                  </pic:blipFill>
                  <pic:spPr bwMode="auto">
                    <a:xfrm>
                      <a:off x="0" y="0"/>
                      <a:ext cx="5573049" cy="10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27EBD" w14:textId="2D68149C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拥塞控制：</w:t>
      </w:r>
    </w:p>
    <w:p w14:paraId="0CEB7838" w14:textId="406FC420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</w:p>
    <w:p w14:paraId="1AC3D9EB" w14:textId="668BBB20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</w:p>
    <w:p w14:paraId="1996A1A7" w14:textId="77412048" w:rsidR="008647D9" w:rsidRDefault="008647D9" w:rsidP="00B21A48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重复应答：</w:t>
      </w:r>
      <w:r>
        <w:rPr>
          <w:rFonts w:hint="eastAsia"/>
          <w:b/>
          <w:bCs/>
        </w:rPr>
        <w:t>#</w:t>
      </w:r>
      <w:r>
        <w:rPr>
          <w:rFonts w:hint="eastAsia"/>
          <w:b/>
          <w:bCs/>
        </w:rPr>
        <w:t>前表示报文到哪个序号丢失，</w:t>
      </w:r>
      <w:r>
        <w:rPr>
          <w:rFonts w:hint="eastAsia"/>
          <w:b/>
          <w:bCs/>
        </w:rPr>
        <w:t>#</w:t>
      </w:r>
      <w:r>
        <w:rPr>
          <w:rFonts w:hint="eastAsia"/>
          <w:b/>
          <w:bCs/>
        </w:rPr>
        <w:t>后面是第几次丢失</w:t>
      </w:r>
    </w:p>
    <w:p w14:paraId="7A03816A" w14:textId="3B43FA05" w:rsidR="008647D9" w:rsidRDefault="008647D9" w:rsidP="00B21A48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 w:rsidRPr="008647D9">
        <w:rPr>
          <w:b/>
          <w:bCs/>
        </w:rPr>
        <w:drawing>
          <wp:inline distT="0" distB="0" distL="0" distR="0" wp14:anchorId="39DB6A88" wp14:editId="4A5B2C52">
            <wp:extent cx="5486400" cy="15767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09F4" w14:textId="2114742C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.3</w:t>
      </w:r>
      <w:r>
        <w:rPr>
          <w:rFonts w:hint="eastAsia"/>
          <w:b/>
          <w:bCs/>
        </w:rPr>
        <w:t>四次挥手</w:t>
      </w:r>
    </w:p>
    <w:p w14:paraId="28B98557" w14:textId="143D8275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客户端发送一个</w:t>
      </w:r>
      <w:r>
        <w:rPr>
          <w:rFonts w:hint="eastAsia"/>
          <w:b/>
          <w:bCs/>
        </w:rPr>
        <w:t>FIN</w:t>
      </w:r>
      <w:r>
        <w:rPr>
          <w:rFonts w:hint="eastAsia"/>
          <w:b/>
          <w:bCs/>
        </w:rPr>
        <w:t>，用来关闭客户端到服务器的数据传送</w:t>
      </w:r>
    </w:p>
    <w:p w14:paraId="16C28BB6" w14:textId="318CB153" w:rsidR="005A4314" w:rsidRDefault="00B21A48" w:rsidP="00B21A48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 w:rsidRPr="00B21A48">
        <w:rPr>
          <w:b/>
          <w:bCs/>
        </w:rPr>
        <w:drawing>
          <wp:inline distT="0" distB="0" distL="0" distR="0" wp14:anchorId="7D7B7E56" wp14:editId="644C678E">
            <wp:extent cx="5486400" cy="1098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A0E8" w14:textId="28431E80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服务器受到</w:t>
      </w:r>
      <w:r>
        <w:rPr>
          <w:rFonts w:hint="eastAsia"/>
          <w:b/>
          <w:bCs/>
        </w:rPr>
        <w:t>FIN</w:t>
      </w:r>
      <w:r>
        <w:rPr>
          <w:rFonts w:hint="eastAsia"/>
          <w:b/>
          <w:bCs/>
        </w:rPr>
        <w:t>后，发回一个</w:t>
      </w:r>
      <w:r>
        <w:rPr>
          <w:rFonts w:hint="eastAsia"/>
          <w:b/>
          <w:bCs/>
        </w:rPr>
        <w:t>ACK</w:t>
      </w:r>
    </w:p>
    <w:p w14:paraId="31F5DBAF" w14:textId="7FC89748" w:rsidR="005A4314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</w:rPr>
        <w:drawing>
          <wp:inline distT="0" distB="0" distL="0" distR="0" wp14:anchorId="4D609420" wp14:editId="370E2424">
            <wp:extent cx="5486400" cy="876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249" w14:textId="596D4FDE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服务器关闭与客户端的连接，发送一个</w:t>
      </w:r>
      <w:r>
        <w:rPr>
          <w:rFonts w:hint="eastAsia"/>
          <w:b/>
          <w:bCs/>
        </w:rPr>
        <w:t>FIN</w:t>
      </w:r>
      <w:r>
        <w:rPr>
          <w:rFonts w:hint="eastAsia"/>
          <w:b/>
          <w:bCs/>
        </w:rPr>
        <w:t>给客户端</w:t>
      </w:r>
    </w:p>
    <w:p w14:paraId="519DDBAD" w14:textId="3178B5C5" w:rsidR="00B21A48" w:rsidRDefault="00B21A48" w:rsidP="00B21A48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 w:rsidRPr="00B21A48">
        <w:rPr>
          <w:b/>
          <w:bCs/>
        </w:rPr>
        <w:drawing>
          <wp:inline distT="0" distB="0" distL="0" distR="0" wp14:anchorId="7EE20427" wp14:editId="5E63DB62">
            <wp:extent cx="5486400" cy="1174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8CC4" w14:textId="3F94B896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客户端回答</w:t>
      </w:r>
      <w:r>
        <w:rPr>
          <w:rFonts w:hint="eastAsia"/>
          <w:b/>
          <w:bCs/>
        </w:rPr>
        <w:t>ACK</w:t>
      </w:r>
      <w:r>
        <w:rPr>
          <w:rFonts w:hint="eastAsia"/>
          <w:b/>
          <w:bCs/>
        </w:rPr>
        <w:t>报文确认</w:t>
      </w:r>
    </w:p>
    <w:p w14:paraId="477A3480" w14:textId="1652B4BF" w:rsidR="005A4314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</w:rPr>
        <w:drawing>
          <wp:inline distT="0" distB="0" distL="0" distR="0" wp14:anchorId="4C3B37F0" wp14:editId="228BC81C">
            <wp:extent cx="5486400" cy="1104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CF23" w14:textId="05D7E262" w:rsidR="00F670E2" w:rsidRDefault="00F670E2" w:rsidP="00B21A48">
      <w:pPr>
        <w:pStyle w:val="a0"/>
        <w:spacing w:before="120" w:after="120"/>
        <w:ind w:firstLineChars="0" w:firstLine="0"/>
        <w:rPr>
          <w:b/>
          <w:bCs/>
        </w:rPr>
      </w:pPr>
    </w:p>
    <w:p w14:paraId="46147AE8" w14:textId="5DBF1C90" w:rsidR="00F670E2" w:rsidRPr="005A4314" w:rsidRDefault="00F670E2" w:rsidP="00B21A48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使用程序监听到的报文数据：</w:t>
      </w:r>
    </w:p>
    <w:p w14:paraId="3455E39A" w14:textId="3D344FC7" w:rsidR="00AA58F5" w:rsidRPr="00E33B54" w:rsidRDefault="00D10B32" w:rsidP="00361252">
      <w:pPr>
        <w:pStyle w:val="a0"/>
        <w:spacing w:before="120" w:after="120"/>
        <w:ind w:firstLine="482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5A4916" wp14:editId="5BB28883">
            <wp:extent cx="3136790" cy="175506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304" cy="175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223A0" w14:textId="7F8467F5" w:rsidR="00931487" w:rsidRDefault="00E33B54" w:rsidP="00931487">
      <w:pPr>
        <w:pStyle w:val="a0"/>
        <w:spacing w:before="120" w:after="120"/>
        <w:ind w:firstLine="480"/>
        <w:rPr>
          <w:b/>
          <w:bCs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31487">
        <w:rPr>
          <w:rFonts w:hint="eastAsia"/>
          <w:b/>
          <w:bCs/>
        </w:rPr>
        <w:t>报文分析：</w:t>
      </w:r>
    </w:p>
    <w:p w14:paraId="159520DC" w14:textId="0A23764D" w:rsidR="00931487" w:rsidRDefault="00931487" w:rsidP="00931487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1</w:t>
      </w:r>
      <w:r>
        <w:rPr>
          <w:rFonts w:hint="eastAsia"/>
          <w:b/>
          <w:bCs/>
        </w:rPr>
        <w:t>数据层报文：</w:t>
      </w:r>
    </w:p>
    <w:p w14:paraId="6407A4F6" w14:textId="77777777" w:rsidR="00931487" w:rsidRDefault="00931487" w:rsidP="00931487">
      <w:pPr>
        <w:pStyle w:val="a0"/>
        <w:spacing w:before="120" w:after="120"/>
        <w:ind w:firstLine="480"/>
      </w:pPr>
      <w:r>
        <w:rPr>
          <w:rFonts w:hint="eastAsia"/>
        </w:rPr>
        <w:t>蓝色：以太网报文头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位</w:t>
      </w:r>
    </w:p>
    <w:p w14:paraId="14506210" w14:textId="77777777" w:rsidR="00931487" w:rsidRDefault="00931487" w:rsidP="00931487">
      <w:pPr>
        <w:pStyle w:val="a0"/>
        <w:spacing w:before="120" w:after="120"/>
        <w:ind w:firstLine="480"/>
      </w:pPr>
      <w:r>
        <w:rPr>
          <w:rFonts w:hint="eastAsia"/>
        </w:rPr>
        <w:t>红色：</w:t>
      </w:r>
      <w:r>
        <w:rPr>
          <w:rFonts w:hint="eastAsia"/>
        </w:rPr>
        <w:t>IP</w:t>
      </w:r>
      <w:r>
        <w:rPr>
          <w:rFonts w:hint="eastAsia"/>
        </w:rPr>
        <w:t>报文头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位</w:t>
      </w:r>
    </w:p>
    <w:p w14:paraId="6ACEBA7B" w14:textId="77777777" w:rsidR="00931487" w:rsidRDefault="00931487" w:rsidP="0093148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黄色：</w:t>
      </w:r>
      <w:r>
        <w:rPr>
          <w:rFonts w:hint="eastAsia"/>
        </w:rPr>
        <w:t>TCP</w:t>
      </w:r>
      <w:r>
        <w:rPr>
          <w:rFonts w:hint="eastAsia"/>
        </w:rPr>
        <w:t>报文头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位</w:t>
      </w:r>
    </w:p>
    <w:p w14:paraId="0D7E0F8A" w14:textId="77777777" w:rsidR="00931487" w:rsidRDefault="00931487" w:rsidP="00931487">
      <w:pPr>
        <w:pStyle w:val="a0"/>
        <w:spacing w:before="120" w:after="120"/>
        <w:ind w:firstLine="482"/>
        <w:rPr>
          <w:rFonts w:hint="eastAsia"/>
          <w:b/>
          <w:bCs/>
        </w:rPr>
      </w:pPr>
    </w:p>
    <w:p w14:paraId="60D23D67" w14:textId="17D4E324" w:rsidR="00931487" w:rsidRDefault="00931487" w:rsidP="00931487">
      <w:pPr>
        <w:pStyle w:val="a0"/>
        <w:spacing w:before="120" w:after="120"/>
        <w:ind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BA02EE" wp14:editId="5887BA32">
                <wp:simplePos x="0" y="0"/>
                <wp:positionH relativeFrom="column">
                  <wp:posOffset>413594</wp:posOffset>
                </wp:positionH>
                <wp:positionV relativeFrom="paragraph">
                  <wp:posOffset>702240</wp:posOffset>
                </wp:positionV>
                <wp:extent cx="1152250" cy="0"/>
                <wp:effectExtent l="0" t="0" r="0" b="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2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AFD4F" id="直接连接符 32" o:spid="_x0000_s1026" style="position:absolute;left:0;text-align:lef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55pt,55.3pt" to="123.3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" strokecolor="yellow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30C9A6" wp14:editId="31D80E2D">
                <wp:simplePos x="0" y="0"/>
                <wp:positionH relativeFrom="column">
                  <wp:posOffset>795475</wp:posOffset>
                </wp:positionH>
                <wp:positionV relativeFrom="paragraph">
                  <wp:posOffset>509556</wp:posOffset>
                </wp:positionV>
                <wp:extent cx="3221832" cy="7144"/>
                <wp:effectExtent l="0" t="0" r="17145" b="3111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832" cy="714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3BA53" id="直接连接符 30" o:spid="_x0000_s1026" style="position:absolute;left:0;text-align:lef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65pt,40.1pt" to="316.35pt,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" strokecolor="yellow" strokeweight="1.5pt">
                <v:stroke joinstyle="miter"/>
              </v:line>
            </w:pict>
          </mc:Fallback>
        </mc:AlternateContent>
      </w:r>
      <w:r w:rsidRPr="00931487">
        <w:drawing>
          <wp:inline distT="0" distB="0" distL="0" distR="0" wp14:anchorId="2CF0910F" wp14:editId="554BF731">
            <wp:extent cx="5486400" cy="9594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DC213A" wp14:editId="43EFD9EF">
                <wp:simplePos x="0" y="0"/>
                <wp:positionH relativeFrom="column">
                  <wp:posOffset>411956</wp:posOffset>
                </wp:positionH>
                <wp:positionV relativeFrom="paragraph">
                  <wp:posOffset>366395</wp:posOffset>
                </wp:positionV>
                <wp:extent cx="3221832" cy="7144"/>
                <wp:effectExtent l="0" t="0" r="17145" b="31115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832" cy="7144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35B3A" id="直接连接符 29" o:spid="_x0000_s1026" style="position:absolute;left:0;text-align:lef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45pt,28.85pt" to="286.1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D40342" wp14:editId="79E5922C">
                <wp:simplePos x="0" y="0"/>
                <wp:positionH relativeFrom="column">
                  <wp:posOffset>399252</wp:posOffset>
                </wp:positionH>
                <wp:positionV relativeFrom="paragraph">
                  <wp:posOffset>508715</wp:posOffset>
                </wp:positionV>
                <wp:extent cx="302534" cy="0"/>
                <wp:effectExtent l="0" t="0" r="0" b="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53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009FF9" id="直接连接符 26" o:spid="_x0000_s1026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45pt,40.05pt" to="55.25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1FB6C5" wp14:editId="42F90C19">
                <wp:simplePos x="0" y="0"/>
                <wp:positionH relativeFrom="column">
                  <wp:posOffset>3320224</wp:posOffset>
                </wp:positionH>
                <wp:positionV relativeFrom="paragraph">
                  <wp:posOffset>220746</wp:posOffset>
                </wp:positionV>
                <wp:extent cx="302534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53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E3D5D2" id="直接连接符 25" o:spid="_x0000_s1026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45pt,17.4pt" to="285.2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2F57D" wp14:editId="1BAC72A2">
                <wp:simplePos x="0" y="0"/>
                <wp:positionH relativeFrom="column">
                  <wp:posOffset>417259</wp:posOffset>
                </wp:positionH>
                <wp:positionV relativeFrom="paragraph">
                  <wp:posOffset>200575</wp:posOffset>
                </wp:positionV>
                <wp:extent cx="2838379" cy="13597"/>
                <wp:effectExtent l="0" t="0" r="19685" b="2476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8379" cy="1359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0EFD28" id="直接连接符 23" o:spid="_x0000_s1026" style="position:absolute;left:0;text-align:lef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15.8pt" to="256.3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" strokecolor="#4472c4 [3204]" strokeweight="1.5pt">
                <v:stroke joinstyle="miter"/>
              </v:line>
            </w:pict>
          </mc:Fallback>
        </mc:AlternateContent>
      </w:r>
    </w:p>
    <w:p w14:paraId="1556F40E" w14:textId="07629A58" w:rsidR="00931487" w:rsidRDefault="00931487" w:rsidP="00E33B54">
      <w:pPr>
        <w:pStyle w:val="a0"/>
        <w:spacing w:before="120" w:after="120"/>
        <w:ind w:firstLine="48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TCP</w:t>
      </w:r>
      <w:r>
        <w:rPr>
          <w:rFonts w:hint="eastAsia"/>
        </w:rPr>
        <w:t>报文：</w:t>
      </w:r>
    </w:p>
    <w:p w14:paraId="23117125" w14:textId="31FB2189" w:rsidR="00EA2D3F" w:rsidRDefault="00EA2D3F" w:rsidP="00E33B54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源端口号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字节）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 xml:space="preserve">1 </w:t>
      </w:r>
      <w:r>
        <w:rPr>
          <w:rFonts w:hint="eastAsia"/>
        </w:rPr>
        <w:t>（</w:t>
      </w:r>
      <w:r>
        <w:t>00 15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目的端口号（</w:t>
      </w:r>
      <w:r>
        <w:rPr>
          <w:rFonts w:hint="eastAsia"/>
        </w:rPr>
        <w:t>2</w:t>
      </w:r>
      <w:r>
        <w:rPr>
          <w:rFonts w:hint="eastAsia"/>
        </w:rPr>
        <w:t>字节）：</w:t>
      </w:r>
      <w:r>
        <w:rPr>
          <w:rFonts w:hint="eastAsia"/>
        </w:rPr>
        <w:t>5</w:t>
      </w:r>
      <w:r>
        <w:t>0510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t>5 4</w:t>
      </w:r>
      <w:r>
        <w:rPr>
          <w:rFonts w:hint="eastAsia"/>
        </w:rPr>
        <w:t>e</w:t>
      </w:r>
      <w:r>
        <w:rPr>
          <w:rFonts w:hint="eastAsia"/>
        </w:rPr>
        <w:t>）</w:t>
      </w:r>
    </w:p>
    <w:p w14:paraId="60650E0C" w14:textId="6B7AE5EF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序号（</w:t>
      </w:r>
      <w:r>
        <w:rPr>
          <w:rFonts w:hint="eastAsia"/>
        </w:rPr>
        <w:t>4</w:t>
      </w:r>
      <w:r>
        <w:rPr>
          <w:rFonts w:hint="eastAsia"/>
        </w:rPr>
        <w:t>字节）：</w:t>
      </w:r>
      <w:r>
        <w:rPr>
          <w:rFonts w:hint="eastAsia"/>
        </w:rPr>
        <w:t>2</w:t>
      </w:r>
      <w:r>
        <w:t xml:space="preserve">125905013 </w:t>
      </w:r>
      <w:r>
        <w:rPr>
          <w:rFonts w:hint="eastAsia"/>
        </w:rPr>
        <w:t>（</w:t>
      </w:r>
      <w:r>
        <w:rPr>
          <w:rFonts w:hint="eastAsia"/>
        </w:rPr>
        <w:t>7e</w:t>
      </w:r>
      <w:r>
        <w:t xml:space="preserve"> b6 bc 75</w:t>
      </w:r>
      <w:r>
        <w:rPr>
          <w:rFonts w:hint="eastAsia"/>
        </w:rPr>
        <w:t>）</w:t>
      </w:r>
    </w:p>
    <w:p w14:paraId="64D3EDDE" w14:textId="37E07EB5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确认序号（</w:t>
      </w:r>
      <w:r>
        <w:rPr>
          <w:rFonts w:hint="eastAsia"/>
        </w:rPr>
        <w:t>4</w:t>
      </w:r>
      <w:r>
        <w:rPr>
          <w:rFonts w:hint="eastAsia"/>
        </w:rPr>
        <w:t>）：</w:t>
      </w:r>
      <w:r>
        <w:rPr>
          <w:rFonts w:hint="eastAsia"/>
        </w:rPr>
        <w:t>7</w:t>
      </w:r>
      <w:r>
        <w:t xml:space="preserve">9143621 </w:t>
      </w:r>
      <w:r>
        <w:rPr>
          <w:rFonts w:hint="eastAsia"/>
        </w:rPr>
        <w:t>（</w:t>
      </w:r>
      <w:r>
        <w:rPr>
          <w:rFonts w:hint="eastAsia"/>
        </w:rPr>
        <w:t>2f</w:t>
      </w:r>
      <w:r>
        <w:t xml:space="preserve"> 2</w:t>
      </w:r>
      <w:r>
        <w:rPr>
          <w:rFonts w:hint="eastAsia"/>
        </w:rPr>
        <w:t>c</w:t>
      </w:r>
      <w:r>
        <w:t xml:space="preserve"> 61 35</w:t>
      </w:r>
      <w:r>
        <w:rPr>
          <w:rFonts w:hint="eastAsia"/>
        </w:rPr>
        <w:t>）</w:t>
      </w:r>
    </w:p>
    <w:p w14:paraId="7F92655D" w14:textId="0BBCCB6E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首部长（</w:t>
      </w:r>
      <w:r>
        <w:rPr>
          <w:rFonts w:hint="eastAsia"/>
        </w:rPr>
        <w:t>4</w:t>
      </w:r>
      <w:r>
        <w:rPr>
          <w:rFonts w:hint="eastAsia"/>
        </w:rPr>
        <w:t>）：</w:t>
      </w:r>
      <w:r w:rsidR="00A47DFE">
        <w:rPr>
          <w:rFonts w:hint="eastAsia"/>
        </w:rPr>
        <w:t>2</w:t>
      </w:r>
      <w:r w:rsidR="00A47DFE">
        <w:t>0</w:t>
      </w:r>
    </w:p>
    <w:p w14:paraId="5AF08C54" w14:textId="69E37C8B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标志位（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）</w:t>
      </w:r>
      <w:r w:rsidR="00A47DFE">
        <w:rPr>
          <w:rFonts w:hint="eastAsia"/>
        </w:rPr>
        <w:t>：</w:t>
      </w:r>
      <w:r w:rsidR="00A47DFE">
        <w:rPr>
          <w:rFonts w:hint="eastAsia"/>
        </w:rPr>
        <w:t>0</w:t>
      </w:r>
      <w:r w:rsidR="00A47DFE">
        <w:t>x018</w:t>
      </w:r>
      <w:r w:rsidR="00A47DFE">
        <w:rPr>
          <w:rFonts w:hint="eastAsia"/>
        </w:rPr>
        <w:t>（</w:t>
      </w:r>
      <w:r w:rsidR="00A47DFE">
        <w:t>50 18</w:t>
      </w:r>
      <w:r w:rsidR="00A47DFE">
        <w:rPr>
          <w:rFonts w:hint="eastAsia"/>
        </w:rPr>
        <w:t>）</w:t>
      </w:r>
    </w:p>
    <w:p w14:paraId="1552AC61" w14:textId="1DEB103F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窗口大小（</w:t>
      </w:r>
      <w:r>
        <w:rPr>
          <w:rFonts w:hint="eastAsia"/>
        </w:rPr>
        <w:t>2</w:t>
      </w:r>
      <w:r>
        <w:rPr>
          <w:rFonts w:hint="eastAsia"/>
        </w:rPr>
        <w:t>）：</w:t>
      </w:r>
      <w:r w:rsidR="00A47DFE">
        <w:rPr>
          <w:rFonts w:hint="eastAsia"/>
        </w:rPr>
        <w:t>5</w:t>
      </w:r>
      <w:r w:rsidR="00A47DFE">
        <w:t>13</w:t>
      </w:r>
    </w:p>
    <w:p w14:paraId="10429256" w14:textId="26B5A0FB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校验和（</w:t>
      </w:r>
      <w:r>
        <w:rPr>
          <w:rFonts w:hint="eastAsia"/>
        </w:rPr>
        <w:t>2</w:t>
      </w:r>
      <w:r>
        <w:rPr>
          <w:rFonts w:hint="eastAsia"/>
        </w:rPr>
        <w:t>）：</w:t>
      </w:r>
      <w:r w:rsidR="00A47DFE">
        <w:rPr>
          <w:rFonts w:hint="eastAsia"/>
        </w:rPr>
        <w:t>0</w:t>
      </w:r>
      <w:r w:rsidR="00A47DFE">
        <w:t>x7a1a</w:t>
      </w:r>
    </w:p>
    <w:p w14:paraId="798F4BC8" w14:textId="20ED7A7A" w:rsidR="00EA2D3F" w:rsidRDefault="00EA2D3F" w:rsidP="00E33B54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lastRenderedPageBreak/>
        <w:t>紧急指针（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7DFE">
        <w:rPr>
          <w:rFonts w:hint="eastAsia"/>
        </w:rPr>
        <w:t>0</w:t>
      </w:r>
    </w:p>
    <w:p w14:paraId="3489B4FE" w14:textId="3F36CA16" w:rsidR="00EA2D3F" w:rsidRDefault="00EA2D3F" w:rsidP="00E33B54">
      <w:pPr>
        <w:pStyle w:val="a0"/>
        <w:spacing w:before="120" w:after="120"/>
        <w:ind w:firstLine="480"/>
      </w:pPr>
    </w:p>
    <w:p w14:paraId="0406E5B9" w14:textId="51806420" w:rsidR="00931487" w:rsidRDefault="00931487" w:rsidP="00E33B54">
      <w:pPr>
        <w:pStyle w:val="a0"/>
        <w:spacing w:before="120" w:after="120"/>
        <w:ind w:firstLine="480"/>
      </w:pPr>
      <w:r w:rsidRPr="00931487">
        <w:drawing>
          <wp:inline distT="0" distB="0" distL="0" distR="0" wp14:anchorId="18D7353E" wp14:editId="585BAD6E">
            <wp:extent cx="5486400" cy="30899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F63E" w14:textId="7DFD6CB9" w:rsidR="00A47DFE" w:rsidRDefault="00A47DFE" w:rsidP="00E33B54">
      <w:pPr>
        <w:pStyle w:val="a0"/>
        <w:spacing w:before="120" w:after="120"/>
        <w:ind w:firstLine="480"/>
      </w:pPr>
    </w:p>
    <w:p w14:paraId="01A51DDE" w14:textId="77777777" w:rsidR="00F0777E" w:rsidRDefault="00F0777E" w:rsidP="00E33B54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rPr>
          <w:rFonts w:hint="eastAsia"/>
        </w:rPr>
        <w:t>、计算一分钟内的通信长度：（</w:t>
      </w:r>
      <w:r>
        <w:rPr>
          <w:rFonts w:hint="eastAsia"/>
        </w:rPr>
        <w:t>java</w:t>
      </w:r>
      <w:r>
        <w:rPr>
          <w:rFonts w:hint="eastAsia"/>
        </w:rPr>
        <w:t>计算）</w:t>
      </w:r>
    </w:p>
    <w:p w14:paraId="4E970E07" w14:textId="2960CCFF" w:rsidR="00F0777E" w:rsidRPr="00F0777E" w:rsidRDefault="00F0777E" w:rsidP="00E33B54">
      <w:pPr>
        <w:pStyle w:val="a0"/>
        <w:spacing w:before="120" w:after="120"/>
        <w:ind w:firstLine="480"/>
        <w:rPr>
          <w:rFonts w:hint="eastAsia"/>
        </w:rPr>
      </w:pPr>
      <w:r w:rsidRPr="00F0777E">
        <w:drawing>
          <wp:inline distT="0" distB="0" distL="0" distR="0" wp14:anchorId="1134EB06" wp14:editId="6E2259CC">
            <wp:extent cx="2026052" cy="350738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760" b="49474"/>
                    <a:stretch/>
                  </pic:blipFill>
                  <pic:spPr bwMode="auto">
                    <a:xfrm>
                      <a:off x="0" y="0"/>
                      <a:ext cx="2047624" cy="354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777E">
        <w:drawing>
          <wp:inline distT="0" distB="0" distL="0" distR="0" wp14:anchorId="736C701E" wp14:editId="14FEC82E">
            <wp:extent cx="2087811" cy="3534823"/>
            <wp:effectExtent l="0" t="0" r="825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40" t="49659"/>
                    <a:stretch/>
                  </pic:blipFill>
                  <pic:spPr bwMode="auto">
                    <a:xfrm>
                      <a:off x="0" y="0"/>
                      <a:ext cx="2098726" cy="355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089C9" w14:textId="042A6CD2" w:rsidR="00F0777E" w:rsidRDefault="00F0777E" w:rsidP="00E33B54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4</w:t>
      </w:r>
      <w:r>
        <w:rPr>
          <w:rFonts w:hint="eastAsia"/>
        </w:rPr>
        <w:t>观察</w:t>
      </w:r>
      <w:r>
        <w:rPr>
          <w:rFonts w:hint="eastAsia"/>
        </w:rPr>
        <w:t>FTP</w:t>
      </w:r>
      <w:r>
        <w:rPr>
          <w:rFonts w:hint="eastAsia"/>
        </w:rPr>
        <w:t>数据</w:t>
      </w:r>
    </w:p>
    <w:p w14:paraId="4BB1BAEB" w14:textId="71D32F07" w:rsidR="00F0777E" w:rsidRPr="00F6688C" w:rsidRDefault="00F0777E" w:rsidP="00F6688C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ftp</w:t>
      </w:r>
      <w:r>
        <w:rPr>
          <w:rFonts w:hint="eastAsia"/>
        </w:rPr>
        <w:t>数据报文是利用</w:t>
      </w:r>
      <w:r>
        <w:rPr>
          <w:rFonts w:hint="eastAsia"/>
        </w:rPr>
        <w:t>tcp</w:t>
      </w:r>
      <w:r>
        <w:rPr>
          <w:rFonts w:hint="eastAsia"/>
        </w:rPr>
        <w:t>协议传输的</w:t>
      </w:r>
      <w:r w:rsidR="00F6688C">
        <w:rPr>
          <w:rFonts w:hint="eastAsia"/>
        </w:rPr>
        <w:t>，登陆时所传输的登录信息是放在</w:t>
      </w:r>
      <w:r w:rsidR="00F6688C">
        <w:rPr>
          <w:rFonts w:hint="eastAsia"/>
        </w:rPr>
        <w:t>tcp</w:t>
      </w:r>
      <w:r w:rsidR="00F6688C">
        <w:rPr>
          <w:rFonts w:hint="eastAsia"/>
        </w:rPr>
        <w:t>报文的数据中。以</w:t>
      </w:r>
      <w:r w:rsidR="00F6688C">
        <w:rPr>
          <w:rFonts w:hint="eastAsia"/>
        </w:rPr>
        <w:t>5</w:t>
      </w:r>
      <w:r w:rsidR="00F6688C">
        <w:t>30</w:t>
      </w:r>
      <w:r w:rsidR="00F6688C">
        <w:rPr>
          <w:rFonts w:hint="eastAsia"/>
        </w:rPr>
        <w:t>开头，表示登录失败，以</w:t>
      </w:r>
      <w:r w:rsidR="00F6688C">
        <w:rPr>
          <w:rFonts w:hint="eastAsia"/>
        </w:rPr>
        <w:t>2</w:t>
      </w:r>
      <w:r w:rsidR="00F6688C">
        <w:t>30</w:t>
      </w:r>
      <w:r w:rsidR="00F6688C">
        <w:rPr>
          <w:rFonts w:hint="eastAsia"/>
        </w:rPr>
        <w:t>开头表示登录成功，其中登录信息用户名和密码是分开传送，先认定用户名有效，在认定密码有效。</w:t>
      </w:r>
    </w:p>
    <w:p w14:paraId="094CFC06" w14:textId="627FC1D0" w:rsidR="00F0777E" w:rsidRPr="00F6688C" w:rsidRDefault="00F0777E" w:rsidP="00F6688C">
      <w:pPr>
        <w:pStyle w:val="a0"/>
        <w:spacing w:before="120" w:after="120"/>
        <w:ind w:firstLineChars="0" w:firstLine="0"/>
        <w:rPr>
          <w:b/>
          <w:bCs/>
        </w:rPr>
      </w:pPr>
      <w:r w:rsidRPr="00F6688C">
        <w:rPr>
          <w:rFonts w:hint="eastAsia"/>
          <w:b/>
          <w:bCs/>
        </w:rPr>
        <w:t>登录成功的</w:t>
      </w:r>
      <w:r w:rsidR="00F6688C" w:rsidRPr="00F6688C">
        <w:rPr>
          <w:rFonts w:hint="eastAsia"/>
          <w:b/>
          <w:bCs/>
        </w:rPr>
        <w:t>数据报：</w:t>
      </w:r>
    </w:p>
    <w:p w14:paraId="5A3B2E64" w14:textId="393336FA" w:rsidR="00F6688C" w:rsidRPr="00F6688C" w:rsidRDefault="00F6688C" w:rsidP="00F6688C">
      <w:pPr>
        <w:pStyle w:val="a0"/>
        <w:spacing w:before="120" w:after="120"/>
        <w:ind w:firstLineChars="0" w:firstLine="0"/>
        <w:rPr>
          <w:b/>
          <w:bCs/>
        </w:rPr>
      </w:pPr>
      <w:r w:rsidRPr="00F6688C">
        <w:rPr>
          <w:b/>
          <w:bCs/>
        </w:rPr>
        <w:drawing>
          <wp:inline distT="0" distB="0" distL="0" distR="0" wp14:anchorId="3B20EEDB" wp14:editId="3E82C102">
            <wp:extent cx="5486400" cy="4438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F912" w14:textId="38621031" w:rsidR="00F6688C" w:rsidRPr="00F6688C" w:rsidRDefault="00F6688C" w:rsidP="00F6688C">
      <w:pPr>
        <w:pStyle w:val="a0"/>
        <w:spacing w:before="120" w:after="120"/>
        <w:ind w:firstLineChars="0" w:firstLine="0"/>
        <w:rPr>
          <w:b/>
          <w:bCs/>
        </w:rPr>
      </w:pPr>
      <w:r w:rsidRPr="00F6688C">
        <w:rPr>
          <w:rFonts w:hint="eastAsia"/>
          <w:b/>
          <w:bCs/>
        </w:rPr>
        <w:t>登录失败的数据报：</w:t>
      </w:r>
    </w:p>
    <w:p w14:paraId="2513F5F4" w14:textId="20F7E798" w:rsidR="00F6688C" w:rsidRPr="00F6688C" w:rsidRDefault="00F6688C" w:rsidP="00F6688C">
      <w:pPr>
        <w:pStyle w:val="a0"/>
        <w:spacing w:before="120" w:after="120"/>
        <w:ind w:firstLineChars="0" w:firstLine="0"/>
        <w:rPr>
          <w:rFonts w:hint="eastAsia"/>
          <w:b/>
          <w:bCs/>
        </w:rPr>
      </w:pPr>
      <w:r w:rsidRPr="00F6688C">
        <w:rPr>
          <w:b/>
          <w:bCs/>
        </w:rPr>
        <w:drawing>
          <wp:inline distT="0" distB="0" distL="0" distR="0" wp14:anchorId="617C6624" wp14:editId="2AD5DF1B">
            <wp:extent cx="5486400" cy="415925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E9DD" w14:textId="42103E14" w:rsidR="00F0777E" w:rsidRDefault="00F0777E" w:rsidP="00E33B54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D465EC" wp14:editId="403B67F7">
            <wp:extent cx="5477510" cy="3189605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CB15" w14:textId="77777777" w:rsidR="00F0777E" w:rsidRDefault="00F0777E" w:rsidP="00E33B54">
      <w:pPr>
        <w:pStyle w:val="a0"/>
        <w:spacing w:before="120" w:after="120"/>
        <w:ind w:firstLine="480"/>
        <w:rPr>
          <w:rFonts w:hint="eastAsia"/>
        </w:rPr>
      </w:pPr>
    </w:p>
    <w:permEnd w:id="1338076572"/>
    <w:p w14:paraId="37A78A4D" w14:textId="77777777" w:rsidR="000A6C1A" w:rsidRDefault="000A6C1A" w:rsidP="000A6C1A">
      <w:pPr>
        <w:pStyle w:val="1"/>
        <w:spacing w:before="240" w:after="240"/>
      </w:pPr>
      <w:r>
        <w:rPr>
          <w:rFonts w:hint="eastAsia"/>
        </w:rPr>
        <w:t>实验代码</w:t>
      </w:r>
    </w:p>
    <w:p w14:paraId="317175C7" w14:textId="5C60BE38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714908403" w:edGrp="everyone"/>
      <w:r w:rsidR="00DF72CB" w:rsidRPr="00DF72CB">
        <w:t>https://github.com/cd888888/Network-of-Computer-lab-report</w:t>
      </w:r>
      <w:permEnd w:id="1714908403"/>
    </w:p>
    <w:p w14:paraId="68C029E8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实验总结</w:t>
      </w:r>
    </w:p>
    <w:p w14:paraId="6A5B82F7" w14:textId="77777777" w:rsidR="00F6688C" w:rsidRDefault="00F6688C" w:rsidP="00361252">
      <w:pPr>
        <w:pStyle w:val="a0"/>
        <w:spacing w:before="120" w:after="120"/>
        <w:ind w:firstLine="480"/>
      </w:pPr>
      <w:permStart w:id="874525123" w:edGrp="everyone"/>
      <w:r>
        <w:rPr>
          <w:rFonts w:hint="eastAsia"/>
        </w:rPr>
        <w:t>掌握了</w:t>
      </w:r>
      <w:r>
        <w:rPr>
          <w:rFonts w:hint="eastAsia"/>
        </w:rPr>
        <w:t>tcp</w:t>
      </w:r>
      <w:r>
        <w:rPr>
          <w:rFonts w:hint="eastAsia"/>
        </w:rPr>
        <w:t>报文格式</w:t>
      </w:r>
    </w:p>
    <w:p w14:paraId="53BC286D" w14:textId="42C0EBEC" w:rsidR="00F6688C" w:rsidRDefault="00F6688C" w:rsidP="00361252">
      <w:pPr>
        <w:pStyle w:val="a0"/>
        <w:spacing w:before="120" w:after="120"/>
        <w:ind w:firstLine="480"/>
      </w:pPr>
      <w:r>
        <w:rPr>
          <w:rFonts w:hint="eastAsia"/>
        </w:rPr>
        <w:t>掌握了</w:t>
      </w:r>
      <w:r>
        <w:rPr>
          <w:rFonts w:hint="eastAsia"/>
        </w:rPr>
        <w:t>ftp</w:t>
      </w:r>
      <w:r>
        <w:rPr>
          <w:rFonts w:hint="eastAsia"/>
        </w:rPr>
        <w:t>登录时的通信过程</w:t>
      </w:r>
    </w:p>
    <w:p w14:paraId="7467D09C" w14:textId="77777777" w:rsidR="00F6688C" w:rsidRDefault="00F6688C" w:rsidP="00361252">
      <w:pPr>
        <w:pStyle w:val="a0"/>
        <w:spacing w:before="120" w:after="120"/>
        <w:ind w:firstLine="480"/>
      </w:pPr>
      <w:r>
        <w:rPr>
          <w:rFonts w:hint="eastAsia"/>
        </w:rPr>
        <w:t>掌握了怎么使用</w:t>
      </w:r>
      <w:r>
        <w:rPr>
          <w:rFonts w:hint="eastAsia"/>
        </w:rPr>
        <w:t>wireshark</w:t>
      </w:r>
      <w:r>
        <w:rPr>
          <w:rFonts w:hint="eastAsia"/>
        </w:rPr>
        <w:t>观察网络流量，并辅助进行网络监听相关的编程</w:t>
      </w:r>
    </w:p>
    <w:p w14:paraId="4DBAE9E8" w14:textId="77777777" w:rsidR="00F6688C" w:rsidRDefault="00F6688C" w:rsidP="00F6688C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掌握了使用</w:t>
      </w:r>
      <w:r>
        <w:rPr>
          <w:rFonts w:hint="eastAsia"/>
        </w:rPr>
        <w:t>winpcap</w:t>
      </w:r>
      <w:r>
        <w:rPr>
          <w:rFonts w:hint="eastAsia"/>
        </w:rPr>
        <w:t>库监听处理以太网帧和</w:t>
      </w:r>
      <w:r>
        <w:rPr>
          <w:rFonts w:hint="eastAsia"/>
        </w:rPr>
        <w:t>ip</w:t>
      </w:r>
      <w:r>
        <w:rPr>
          <w:rFonts w:hint="eastAsia"/>
        </w:rPr>
        <w:t>报文的方法等计算机网络的基础知识和网络编程方法。</w:t>
      </w:r>
    </w:p>
    <w:permEnd w:id="874525123"/>
    <w:p w14:paraId="57F6CAE1" w14:textId="77777777" w:rsidR="00F6688C" w:rsidRDefault="00F6688C" w:rsidP="00361252">
      <w:pPr>
        <w:pStyle w:val="a0"/>
        <w:spacing w:before="120" w:after="120"/>
        <w:ind w:firstLine="480"/>
        <w:rPr>
          <w:rFonts w:hint="eastAsia"/>
        </w:rPr>
      </w:pPr>
    </w:p>
    <w:sectPr w:rsidR="00F6688C" w:rsidSect="00020260">
      <w:headerReference w:type="default" r:id="rId29"/>
      <w:footerReference w:type="default" r:id="rId3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88108" w14:textId="77777777" w:rsidR="003B512E" w:rsidRDefault="003B512E">
      <w:r>
        <w:separator/>
      </w:r>
    </w:p>
  </w:endnote>
  <w:endnote w:type="continuationSeparator" w:id="0">
    <w:p w14:paraId="3DDC47C7" w14:textId="77777777" w:rsidR="003B512E" w:rsidRDefault="003B51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803D2" w14:textId="77777777"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3B600" w14:textId="77777777" w:rsidR="003B512E" w:rsidRDefault="003B512E">
      <w:r>
        <w:separator/>
      </w:r>
    </w:p>
  </w:footnote>
  <w:footnote w:type="continuationSeparator" w:id="0">
    <w:p w14:paraId="71F94848" w14:textId="77777777" w:rsidR="003B512E" w:rsidRDefault="003B51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E3502" w14:textId="77777777"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C25373"/>
    <w:multiLevelType w:val="hybridMultilevel"/>
    <w:tmpl w:val="00121250"/>
    <w:lvl w:ilvl="0" w:tplc="779C314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2++ScBEHiFgy8++E2O0hsof/OGj6hy4c1oz8O7heQ0KG5FKOD4o/FSmcFx58RkcIlETrxy/xtdTx1JF7N6Zq1A==" w:salt="XDFwVkeKBaEgKkeKTrilb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B54"/>
    <w:rsid w:val="000A6C1A"/>
    <w:rsid w:val="001B6A37"/>
    <w:rsid w:val="00205414"/>
    <w:rsid w:val="002A021F"/>
    <w:rsid w:val="003150B4"/>
    <w:rsid w:val="00361252"/>
    <w:rsid w:val="003B512E"/>
    <w:rsid w:val="004A1066"/>
    <w:rsid w:val="004F3C30"/>
    <w:rsid w:val="005A4314"/>
    <w:rsid w:val="006655AA"/>
    <w:rsid w:val="006825CB"/>
    <w:rsid w:val="006E7238"/>
    <w:rsid w:val="008063D1"/>
    <w:rsid w:val="008647D9"/>
    <w:rsid w:val="008710F5"/>
    <w:rsid w:val="00931487"/>
    <w:rsid w:val="009C2027"/>
    <w:rsid w:val="00A47DFE"/>
    <w:rsid w:val="00A7084B"/>
    <w:rsid w:val="00AA58F5"/>
    <w:rsid w:val="00B02959"/>
    <w:rsid w:val="00B04A40"/>
    <w:rsid w:val="00B21A48"/>
    <w:rsid w:val="00D10B32"/>
    <w:rsid w:val="00DF72CB"/>
    <w:rsid w:val="00E33B54"/>
    <w:rsid w:val="00E67485"/>
    <w:rsid w:val="00EA2D3F"/>
    <w:rsid w:val="00EB5D96"/>
    <w:rsid w:val="00F0777E"/>
    <w:rsid w:val="00F6688C"/>
    <w:rsid w:val="00F6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DC91E"/>
  <w15:chartTrackingRefBased/>
  <w15:docId w15:val="{19313DCF-2A35-4370-90C1-2702C62DD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1414;&#38376;&#22823;&#23398;\&#22823;&#20108;&#19979;\&#35745;&#31639;&#35745;&#32593;&#32476;\&#23454;&#39564;\&#23454;&#39564;&#25253;&#21578;&#26684;&#24335;&#65288;20210527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实验报告格式（20210527更新）</Template>
  <TotalTime>187</TotalTime>
  <Pages>9</Pages>
  <Words>264</Words>
  <Characters>1509</Characters>
  <Application>Microsoft Office Word</Application>
  <DocSecurity>8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Chen-D</dc:creator>
  <cp:keywords/>
  <dc:description/>
  <cp:lastModifiedBy>chen dong</cp:lastModifiedBy>
  <cp:revision>2</cp:revision>
  <dcterms:created xsi:type="dcterms:W3CDTF">2021-05-29T13:28:00Z</dcterms:created>
  <dcterms:modified xsi:type="dcterms:W3CDTF">2021-05-29T16:36:00Z</dcterms:modified>
</cp:coreProperties>
</file>