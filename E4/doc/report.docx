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F1E3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bookmarkStart w:id="0" w:name="_Hlk73468483"/>
      <w:bookmarkEnd w:id="0"/>
      <w:r w:rsidRPr="00AC1E74">
        <w:rPr>
          <w:noProof/>
        </w:rPr>
        <w:drawing>
          <wp:inline distT="0" distB="0" distL="0" distR="0" wp14:anchorId="668B5BB2" wp14:editId="0B49A07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4B9B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29CF4A8" wp14:editId="7A629031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77B6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F1D6B71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46AF9E39" w14:textId="1B47037F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931668671" w:edGrp="everyone"/>
      <w:r w:rsidR="00FA7F08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931668671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89395037" w:edGrp="everyone"/>
      <w:r w:rsidR="00FA7F08" w:rsidRPr="00AD3567">
        <w:rPr>
          <w:rFonts w:ascii="Times New Roman" w:hAnsi="Times New Roman"/>
          <w:b/>
          <w:sz w:val="28"/>
          <w:szCs w:val="28"/>
          <w:u w:val="single"/>
        </w:rPr>
        <w:t xml:space="preserve">CISCO IOS </w:t>
      </w:r>
      <w:r w:rsidR="00FA7F08" w:rsidRPr="00AD3567">
        <w:rPr>
          <w:rFonts w:ascii="Times New Roman" w:hAnsi="Times New Roman"/>
          <w:b/>
          <w:sz w:val="28"/>
          <w:szCs w:val="28"/>
          <w:u w:val="single"/>
        </w:rPr>
        <w:t>路由器基本配置</w:t>
      </w:r>
      <w:permEnd w:id="8939503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A55D82F" w14:textId="6DC1701F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847782301" w:edGrp="everyone"/>
      <w:r w:rsidR="00FA7F08">
        <w:rPr>
          <w:rFonts w:ascii="Times New Roman" w:hAnsi="Times New Roman"/>
          <w:b/>
          <w:sz w:val="28"/>
          <w:szCs w:val="28"/>
          <w:u w:val="single"/>
        </w:rPr>
        <w:t>4</w:t>
      </w:r>
      <w:permEnd w:id="847782301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A5356FF" w14:textId="5A59CF2B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53069071" w:edGrp="everyone"/>
      <w:r w:rsidR="00FA7F08">
        <w:rPr>
          <w:rFonts w:ascii="Times New Roman" w:hAnsi="Times New Roman" w:hint="eastAsia"/>
          <w:b/>
          <w:sz w:val="28"/>
          <w:szCs w:val="28"/>
          <w:u w:val="single"/>
        </w:rPr>
        <w:t>陈栋</w:t>
      </w:r>
      <w:permEnd w:id="45306907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A3D38E5" w14:textId="32CF1B6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50846008" w:edGrp="everyone"/>
      <w:r w:rsidR="00FA7F08">
        <w:rPr>
          <w:rFonts w:ascii="Times New Roman" w:hAnsi="Times New Roman"/>
          <w:b/>
          <w:sz w:val="28"/>
          <w:szCs w:val="28"/>
          <w:u w:val="single"/>
        </w:rPr>
        <w:t>22920192204171</w:t>
      </w:r>
      <w:permEnd w:id="55084600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9BC953C" w14:textId="2FDA4448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387877810" w:edGrp="everyone"/>
      <w:r w:rsidR="00FA7F08">
        <w:rPr>
          <w:rFonts w:ascii="Times New Roman" w:hAnsi="Times New Roman"/>
          <w:b/>
          <w:sz w:val="28"/>
          <w:szCs w:val="28"/>
          <w:u w:val="single"/>
        </w:rPr>
        <w:t>5</w:t>
      </w:r>
      <w:permEnd w:id="138787781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522679070" w:edGrp="everyone"/>
      <w:r w:rsidR="00FA7F08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152267907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2B61C27" w14:textId="080D138C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572332831" w:edGrp="everyone"/>
      <w:r w:rsidR="00FA7F08">
        <w:rPr>
          <w:b/>
          <w:sz w:val="28"/>
          <w:szCs w:val="28"/>
        </w:rPr>
        <w:t>6</w:t>
      </w:r>
      <w:permEnd w:id="57233283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890992655" w:edGrp="everyone"/>
      <w:r w:rsidR="00FA7F08">
        <w:rPr>
          <w:b/>
          <w:sz w:val="28"/>
          <w:szCs w:val="28"/>
        </w:rPr>
        <w:t>1</w:t>
      </w:r>
      <w:permEnd w:id="890992655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2F62D9AA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7E450BE5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39E658C9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4E8F5F4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083070CE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4564362C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307F1DB0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17A2AB67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6964650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849AEA0" w14:textId="0D23B7DA" w:rsidR="00FA7F08" w:rsidRDefault="00FA7F08" w:rsidP="00361252">
      <w:pPr>
        <w:pStyle w:val="a0"/>
        <w:spacing w:before="120" w:after="120"/>
        <w:ind w:firstLine="480"/>
      </w:pPr>
      <w:permStart w:id="321848073" w:edGrp="everyone"/>
      <w:r>
        <w:rPr>
          <w:rFonts w:hint="eastAsia"/>
        </w:rPr>
        <w:t>理解网络层和路由的基本原理</w:t>
      </w:r>
    </w:p>
    <w:p w14:paraId="2E50E104" w14:textId="7545AD2C" w:rsidR="00FA7F08" w:rsidRDefault="00FA7F08" w:rsidP="00361252">
      <w:pPr>
        <w:pStyle w:val="a0"/>
        <w:spacing w:before="120" w:after="120"/>
        <w:ind w:firstLine="480"/>
      </w:pPr>
      <w:r>
        <w:rPr>
          <w:rFonts w:hint="eastAsia"/>
        </w:rPr>
        <w:t>掌握路由器配置和</w:t>
      </w:r>
      <w:proofErr w:type="gramStart"/>
      <w:r>
        <w:rPr>
          <w:rFonts w:hint="eastAsia"/>
        </w:rPr>
        <w:t>组网络</w:t>
      </w:r>
      <w:proofErr w:type="gramEnd"/>
      <w:r>
        <w:rPr>
          <w:rFonts w:hint="eastAsia"/>
        </w:rPr>
        <w:t>的方法</w:t>
      </w:r>
    </w:p>
    <w:p w14:paraId="0D115EE8" w14:textId="333190EA" w:rsidR="00FA7F08" w:rsidRDefault="00FA7F08" w:rsidP="00361252">
      <w:pPr>
        <w:pStyle w:val="a0"/>
        <w:spacing w:before="120" w:after="120"/>
        <w:ind w:firstLine="480"/>
      </w:pP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协议、</w:t>
      </w:r>
      <w:r>
        <w:rPr>
          <w:rFonts w:hint="eastAsia"/>
        </w:rPr>
        <w:t>IP</w:t>
      </w:r>
      <w:r>
        <w:rPr>
          <w:rFonts w:hint="eastAsia"/>
        </w:rPr>
        <w:t>地址配置和路由的概念</w:t>
      </w:r>
    </w:p>
    <w:p w14:paraId="0F9132FC" w14:textId="71DA32C5" w:rsidR="00FA7F08" w:rsidRDefault="00FA7F08" w:rsidP="00361252">
      <w:pPr>
        <w:pStyle w:val="a0"/>
        <w:spacing w:before="120" w:after="120"/>
        <w:ind w:firstLine="480"/>
      </w:pP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协议和路由的基本原理</w:t>
      </w:r>
    </w:p>
    <w:p w14:paraId="5ADAB0AB" w14:textId="03E43776" w:rsidR="00FA7F08" w:rsidRPr="00D328C3" w:rsidRDefault="00FA7F08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了解在模拟器下根据教程配置网络的方法</w:t>
      </w:r>
    </w:p>
    <w:permEnd w:id="321848073"/>
    <w:p w14:paraId="4D89C239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22BE2588" w14:textId="11C2FB20" w:rsidR="007B376A" w:rsidRDefault="007B376A" w:rsidP="00361252">
      <w:pPr>
        <w:pStyle w:val="a0"/>
        <w:spacing w:before="120" w:after="120"/>
        <w:ind w:firstLine="480"/>
      </w:pPr>
      <w:permStart w:id="527398466" w:edGrp="everyone"/>
      <w:r>
        <w:rPr>
          <w:rFonts w:hint="eastAsia"/>
        </w:rPr>
        <w:t>操作系统：</w:t>
      </w:r>
      <w:r>
        <w:rPr>
          <w:rFonts w:hint="eastAsia"/>
        </w:rPr>
        <w:t>Windows</w:t>
      </w:r>
      <w:r>
        <w:t xml:space="preserve"> 10</w:t>
      </w:r>
    </w:p>
    <w:p w14:paraId="0028B48A" w14:textId="052F9F16" w:rsidR="007B376A" w:rsidRDefault="007B376A" w:rsidP="00361252">
      <w:pPr>
        <w:pStyle w:val="a0"/>
        <w:spacing w:before="120" w:after="120"/>
        <w:ind w:firstLine="480"/>
      </w:pPr>
      <w:r>
        <w:rPr>
          <w:rFonts w:hint="eastAsia"/>
        </w:rPr>
        <w:t>操作软件：</w:t>
      </w:r>
      <w:proofErr w:type="spellStart"/>
      <w:r>
        <w:t>Router_eSIM</w:t>
      </w:r>
      <w:proofErr w:type="spellEnd"/>
      <w:r>
        <w:t xml:space="preserve"> v1.1 </w:t>
      </w:r>
      <w:r>
        <w:t>模拟器</w:t>
      </w:r>
      <w:r>
        <w:rPr>
          <w:rFonts w:hint="eastAsia"/>
        </w:rPr>
        <w:t>、</w:t>
      </w:r>
      <w:r>
        <w:t>CCNA Network Visualizer 6.0</w:t>
      </w:r>
    </w:p>
    <w:permEnd w:id="527398466"/>
    <w:p w14:paraId="73B4E06C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56677457" w14:textId="3C9319C3" w:rsidR="007B376A" w:rsidRDefault="007B376A" w:rsidP="007B376A">
      <w:pPr>
        <w:pStyle w:val="a0"/>
        <w:numPr>
          <w:ilvl w:val="0"/>
          <w:numId w:val="3"/>
        </w:numPr>
        <w:spacing w:before="120" w:after="120"/>
        <w:ind w:firstLineChars="0"/>
      </w:pPr>
      <w:permStart w:id="8016450" w:edGrp="everyone"/>
      <w:r>
        <w:rPr>
          <w:rFonts w:hint="eastAsia"/>
        </w:rPr>
        <w:t>Cisco</w:t>
      </w:r>
      <w:r>
        <w:t xml:space="preserve"> </w:t>
      </w:r>
      <w:r>
        <w:rPr>
          <w:rFonts w:hint="eastAsia"/>
        </w:rPr>
        <w:t>IOS</w:t>
      </w:r>
      <w:r>
        <w:rPr>
          <w:rFonts w:hint="eastAsia"/>
        </w:rPr>
        <w:t>的基本操作和路由器的常规配置</w:t>
      </w:r>
    </w:p>
    <w:p w14:paraId="72503550" w14:textId="40B5DC92" w:rsidR="007B376A" w:rsidRPr="00B15997" w:rsidRDefault="007B376A" w:rsidP="00B15997">
      <w:pPr>
        <w:spacing w:before="120" w:after="120"/>
        <w:ind w:left="480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软件界面：</w:t>
      </w:r>
      <w:r w:rsidR="00B15997">
        <w:rPr>
          <w:rFonts w:hint="eastAsia"/>
        </w:rPr>
        <w:t>网络拓扑图，通过点击</w:t>
      </w:r>
      <w:r w:rsidR="00B15997" w:rsidRPr="00A203B1">
        <w:t>左窗格最左侧的</w:t>
      </w:r>
      <w:r w:rsidR="00B15997" w:rsidRPr="00A203B1">
        <w:t>"A""B""C""D""E"</w:t>
      </w:r>
      <w:r w:rsidR="00B15997" w:rsidRPr="00A203B1">
        <w:t>分别对应需要配置的</w:t>
      </w:r>
      <w:r w:rsidR="00B15997" w:rsidRPr="00A203B1">
        <w:t>A</w:t>
      </w:r>
      <w:r w:rsidR="00B15997" w:rsidRPr="00A203B1">
        <w:t>、</w:t>
      </w:r>
      <w:r w:rsidR="00B15997" w:rsidRPr="00A203B1">
        <w:t>B</w:t>
      </w:r>
      <w:r w:rsidR="00B15997" w:rsidRPr="00A203B1">
        <w:t>、</w:t>
      </w:r>
      <w:r w:rsidR="00B15997" w:rsidRPr="00A203B1">
        <w:t>C</w:t>
      </w:r>
      <w:r w:rsidR="00B15997" w:rsidRPr="00A203B1">
        <w:t>、</w:t>
      </w:r>
      <w:r w:rsidR="00B15997" w:rsidRPr="00A203B1">
        <w:t>D</w:t>
      </w:r>
      <w:r w:rsidR="00B15997" w:rsidRPr="00A203B1">
        <w:t>、</w:t>
      </w:r>
      <w:r w:rsidR="00B15997" w:rsidRPr="00A203B1">
        <w:t>E5</w:t>
      </w:r>
      <w:r w:rsidR="00B15997" w:rsidRPr="00A203B1">
        <w:t>台路由器。单击相应的字母可以在这</w:t>
      </w:r>
      <w:r w:rsidR="00B15997" w:rsidRPr="00A203B1">
        <w:t>5</w:t>
      </w:r>
      <w:r w:rsidR="00B15997" w:rsidRPr="00A203B1">
        <w:t>台路由器间进行切换，右窗格就是对路由器的配置界面，在该窗格中输入命令行可以对相应路由器进行配置。单击左下的</w:t>
      </w:r>
      <w:r w:rsidR="00B15997" w:rsidRPr="00A203B1">
        <w:t>"</w:t>
      </w:r>
      <w:proofErr w:type="spellStart"/>
      <w:r w:rsidR="00B15997" w:rsidRPr="00A203B1">
        <w:t>ShowTopology</w:t>
      </w:r>
      <w:proofErr w:type="spellEnd"/>
      <w:r w:rsidR="00B15997" w:rsidRPr="00A203B1">
        <w:t>"</w:t>
      </w:r>
      <w:r w:rsidR="00B15997" w:rsidRPr="00A203B1">
        <w:t>按钮可以显示</w:t>
      </w:r>
      <w:proofErr w:type="spellStart"/>
      <w:r w:rsidR="00B15997" w:rsidRPr="00A203B1">
        <w:t>RoutereSIM</w:t>
      </w:r>
      <w:proofErr w:type="spellEnd"/>
      <w:r w:rsidR="00B15997" w:rsidRPr="00A203B1">
        <w:t>模拟的网络拓扑图，</w:t>
      </w:r>
    </w:p>
    <w:p w14:paraId="5D4DA928" w14:textId="54C8E189" w:rsidR="007B376A" w:rsidRDefault="007B376A" w:rsidP="00B15997">
      <w:pPr>
        <w:spacing w:before="120"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FFA4F2" wp14:editId="345ECB6B">
            <wp:extent cx="4641007" cy="24574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30377" r="3007" b="8653"/>
                    <a:stretch/>
                  </pic:blipFill>
                  <pic:spPr bwMode="auto">
                    <a:xfrm>
                      <a:off x="0" y="0"/>
                      <a:ext cx="4663255" cy="246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0253" w14:textId="46EBE32B" w:rsidR="007B376A" w:rsidRDefault="00B15997" w:rsidP="007B376A">
      <w:pPr>
        <w:spacing w:before="120" w:after="120"/>
      </w:pPr>
      <w:r>
        <w:rPr>
          <w:rFonts w:hint="eastAsia"/>
        </w:rPr>
        <w:lastRenderedPageBreak/>
        <w:t>通过</w:t>
      </w:r>
      <w:r w:rsidRPr="00A203B1">
        <w:t>单击</w:t>
      </w:r>
      <w:r w:rsidRPr="00A203B1">
        <w:t>"</w:t>
      </w:r>
      <w:proofErr w:type="spellStart"/>
      <w:r w:rsidRPr="00A203B1">
        <w:t>ShowDone</w:t>
      </w:r>
      <w:proofErr w:type="spellEnd"/>
      <w:r w:rsidRPr="00A203B1">
        <w:t>"</w:t>
      </w:r>
      <w:r w:rsidRPr="00A203B1">
        <w:t>可以显示出各个路由器都完成了哪些操作以及哪些操作还没有完成，操作完成</w:t>
      </w:r>
      <w:r w:rsidRPr="00A203B1">
        <w:rPr>
          <w:rFonts w:hint="eastAsia"/>
        </w:rPr>
        <w:t>会显示</w:t>
      </w:r>
      <w:r w:rsidRPr="00A203B1">
        <w:t>"Done"</w:t>
      </w:r>
      <w:r w:rsidRPr="00A203B1">
        <w:t>，否则显示</w:t>
      </w:r>
      <w:r w:rsidRPr="00A203B1">
        <w:t>"Not Done"</w:t>
      </w:r>
    </w:p>
    <w:p w14:paraId="25746D47" w14:textId="77777777" w:rsidR="00B15997" w:rsidRDefault="00B15997" w:rsidP="00B15997">
      <w:pPr>
        <w:spacing w:before="120" w:after="120"/>
        <w:jc w:val="center"/>
      </w:pPr>
      <w:r w:rsidRPr="00B15997">
        <w:drawing>
          <wp:inline distT="0" distB="0" distL="0" distR="0" wp14:anchorId="65EBAA86" wp14:editId="207CF031">
            <wp:extent cx="5537627" cy="293846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4" t="30215" r="2596" b="7865"/>
                    <a:stretch/>
                  </pic:blipFill>
                  <pic:spPr bwMode="auto">
                    <a:xfrm>
                      <a:off x="0" y="0"/>
                      <a:ext cx="5564006" cy="295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C50A" w14:textId="25D63322" w:rsidR="00B15997" w:rsidRDefault="00B15997" w:rsidP="00B15997">
      <w:pPr>
        <w:spacing w:before="120" w:after="120"/>
        <w:jc w:val="left"/>
      </w:pPr>
      <w:r>
        <w:t>1.2</w:t>
      </w:r>
      <w:r w:rsidRPr="007867CD">
        <w:t>在普通用户模式下</w:t>
      </w:r>
      <w:r w:rsidRPr="007867CD">
        <w:t>,</w:t>
      </w:r>
      <w:r w:rsidRPr="007867CD">
        <w:t>提示符为</w:t>
      </w:r>
      <w:r w:rsidRPr="007867CD">
        <w:t>"&gt;"</w:t>
      </w:r>
      <w:r w:rsidRPr="007867CD">
        <w:t>，不能对路由器的</w:t>
      </w:r>
      <w:proofErr w:type="gramStart"/>
      <w:r w:rsidRPr="007867CD">
        <w:t>配置做</w:t>
      </w:r>
      <w:proofErr w:type="gramEnd"/>
      <w:r w:rsidRPr="007867CD">
        <w:t>任何改动，只能对路由器的一些状态做有限的检查。在普通用户模式下可以使用的命令可以输入</w:t>
      </w:r>
      <w:proofErr w:type="gramStart"/>
      <w:r>
        <w:t>”</w:t>
      </w:r>
      <w:proofErr w:type="gramEnd"/>
      <w:r w:rsidRPr="007867CD">
        <w:t>?</w:t>
      </w:r>
      <w:proofErr w:type="gramStart"/>
      <w:r>
        <w:t>”</w:t>
      </w:r>
      <w:r w:rsidRPr="007867CD">
        <w:t>了解</w:t>
      </w:r>
      <w:proofErr w:type="gramEnd"/>
      <w:r>
        <w:rPr>
          <w:rFonts w:hint="eastAsia"/>
        </w:rPr>
        <w:t>.</w:t>
      </w:r>
    </w:p>
    <w:p w14:paraId="7866E72C" w14:textId="51A3D398" w:rsidR="007B376A" w:rsidRDefault="00B15997" w:rsidP="00B15997">
      <w:pPr>
        <w:spacing w:before="120" w:after="120"/>
        <w:jc w:val="center"/>
      </w:pPr>
      <w:r>
        <w:rPr>
          <w:noProof/>
        </w:rPr>
        <w:drawing>
          <wp:inline distT="0" distB="0" distL="0" distR="0" wp14:anchorId="42AF2033" wp14:editId="42757CA3">
            <wp:extent cx="5348096" cy="2776538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" t="31387" r="3192" b="9160"/>
                    <a:stretch/>
                  </pic:blipFill>
                  <pic:spPr bwMode="auto">
                    <a:xfrm>
                      <a:off x="0" y="0"/>
                      <a:ext cx="5392397" cy="279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F2C6" w14:textId="22F5CEB3" w:rsidR="00B15997" w:rsidRDefault="00B15997" w:rsidP="007B376A">
      <w:pPr>
        <w:spacing w:before="120" w:after="12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通过输入“</w:t>
      </w:r>
      <w:r>
        <w:rPr>
          <w:rFonts w:hint="eastAsia"/>
        </w:rPr>
        <w:t>enable</w:t>
      </w:r>
      <w:r>
        <w:rPr>
          <w:rFonts w:hint="eastAsia"/>
        </w:rPr>
        <w:t>”，然后输入</w:t>
      </w:r>
      <w:r>
        <w:rPr>
          <w:rFonts w:hint="eastAsia"/>
        </w:rPr>
        <w:t>级用户口令，就可以进入超级用户模式</w:t>
      </w:r>
      <w:r>
        <w:rPr>
          <w:rFonts w:hint="eastAsia"/>
        </w:rPr>
        <w:t>，在超级用户模式</w:t>
      </w:r>
      <w:r w:rsidRPr="007867CD">
        <w:t>Router#</w:t>
      </w:r>
      <w:r>
        <w:rPr>
          <w:rFonts w:hint="eastAsia"/>
        </w:rPr>
        <w:t xml:space="preserve"> </w:t>
      </w:r>
      <w:r>
        <w:rPr>
          <w:rFonts w:hint="eastAsia"/>
        </w:rPr>
        <w:t>下，可以对路由器所有状态进行全面检查。然后在超级用户模式下输入“</w:t>
      </w:r>
      <w:r>
        <w:t>config t</w:t>
      </w:r>
      <w:r>
        <w:rPr>
          <w:rFonts w:hint="eastAsia"/>
        </w:rPr>
        <w:t>”</w:t>
      </w:r>
      <w:r>
        <w:rPr>
          <w:rFonts w:hint="eastAsia"/>
        </w:rPr>
        <w:t>，就可以进入全局配置模式</w:t>
      </w:r>
      <w:r w:rsidRPr="007867CD">
        <w:t xml:space="preserve">Router </w:t>
      </w:r>
      <w:r>
        <w:rPr>
          <w:rFonts w:hint="eastAsia"/>
        </w:rPr>
        <w:t>(</w:t>
      </w:r>
      <w:r w:rsidRPr="007867CD">
        <w:t>config)#</w:t>
      </w:r>
      <w:r>
        <w:rPr>
          <w:rFonts w:hint="eastAsia"/>
        </w:rPr>
        <w:t>，对路由器进行事关全局的配置。</w:t>
      </w:r>
    </w:p>
    <w:p w14:paraId="409F92B7" w14:textId="2249BE6D" w:rsidR="00B15997" w:rsidRDefault="00B15997" w:rsidP="00B15997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932039" wp14:editId="33781317">
            <wp:extent cx="5167447" cy="277653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29575" r="3005" b="8347"/>
                    <a:stretch/>
                  </pic:blipFill>
                  <pic:spPr bwMode="auto">
                    <a:xfrm>
                      <a:off x="0" y="0"/>
                      <a:ext cx="5181427" cy="278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B1692" w14:textId="794048E4" w:rsidR="00B15997" w:rsidRDefault="00226B5C" w:rsidP="007B376A">
      <w:pPr>
        <w:spacing w:before="120" w:after="120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查看路由器的运行状态</w:t>
      </w:r>
    </w:p>
    <w:p w14:paraId="1EDC1165" w14:textId="77777777" w:rsidR="00226B5C" w:rsidRDefault="00226B5C" w:rsidP="007B376A">
      <w:pPr>
        <w:spacing w:before="120" w:after="120"/>
      </w:pPr>
      <w:r w:rsidRPr="00C55782">
        <w:t>show running-config</w:t>
      </w:r>
      <w:r w:rsidRPr="00C55782">
        <w:t>显示当前运行状态的配置</w:t>
      </w:r>
      <w:r w:rsidRPr="00C55782">
        <w:t>,</w:t>
      </w:r>
    </w:p>
    <w:p w14:paraId="401EA6E2" w14:textId="4F085CB5" w:rsidR="00226B5C" w:rsidRDefault="00226B5C" w:rsidP="00226B5C">
      <w:pPr>
        <w:spacing w:before="120"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69D86F" wp14:editId="6F922156">
            <wp:extent cx="5101781" cy="27051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" t="29585" r="3657" b="9650"/>
                    <a:stretch/>
                  </pic:blipFill>
                  <pic:spPr bwMode="auto">
                    <a:xfrm>
                      <a:off x="0" y="0"/>
                      <a:ext cx="5116078" cy="27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7FCAC" w14:textId="1C3CE863" w:rsidR="00B15997" w:rsidRDefault="00226B5C" w:rsidP="007B376A">
      <w:pPr>
        <w:spacing w:before="120" w:after="120"/>
      </w:pPr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startup</w:t>
      </w:r>
      <w:r>
        <w:t>-</w:t>
      </w:r>
      <w:r>
        <w:rPr>
          <w:rFonts w:hint="eastAsia"/>
        </w:rPr>
        <w:t>config</w:t>
      </w:r>
      <w:r>
        <w:rPr>
          <w:rFonts w:hint="eastAsia"/>
        </w:rPr>
        <w:t>显示保存在路由器</w:t>
      </w:r>
      <w:r>
        <w:rPr>
          <w:rFonts w:hint="eastAsia"/>
        </w:rPr>
        <w:t>NVRAM</w:t>
      </w:r>
      <w:r>
        <w:rPr>
          <w:rFonts w:hint="eastAsia"/>
        </w:rPr>
        <w:t>里的配置，图中表示当前没有进行配置</w:t>
      </w:r>
    </w:p>
    <w:p w14:paraId="6881EB32" w14:textId="622BC266" w:rsidR="00226B5C" w:rsidRDefault="00226B5C" w:rsidP="00226B5C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8A0F575" wp14:editId="54C8E0AF">
            <wp:extent cx="4743450" cy="253304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4" t="26442" r="5144" b="10180"/>
                    <a:stretch/>
                  </pic:blipFill>
                  <pic:spPr bwMode="auto">
                    <a:xfrm>
                      <a:off x="0" y="0"/>
                      <a:ext cx="4770997" cy="254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BA0A" w14:textId="433B58AB" w:rsidR="00226B5C" w:rsidRDefault="00226B5C" w:rsidP="007B376A">
      <w:pPr>
        <w:spacing w:before="120" w:after="120"/>
      </w:pPr>
      <w:r>
        <w:t>show interfaces</w:t>
      </w:r>
      <w:r>
        <w:t>命令显示了各接口的配置参数和工作数据</w:t>
      </w:r>
      <w:r>
        <w:rPr>
          <w:rFonts w:hint="eastAsia"/>
        </w:rPr>
        <w:t>。该指令对于差错检测和确定故障所在都有很大的帮助</w:t>
      </w:r>
    </w:p>
    <w:p w14:paraId="56C57A0D" w14:textId="07F820B2" w:rsidR="00226B5C" w:rsidRDefault="00226B5C" w:rsidP="00226B5C">
      <w:pPr>
        <w:spacing w:before="120" w:after="120"/>
        <w:jc w:val="center"/>
      </w:pPr>
      <w:r>
        <w:rPr>
          <w:noProof/>
        </w:rPr>
        <w:drawing>
          <wp:inline distT="0" distB="0" distL="0" distR="0" wp14:anchorId="3E8E6A3A" wp14:editId="517BE903">
            <wp:extent cx="4737419" cy="254317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" t="29472" r="4334" b="9482"/>
                    <a:stretch/>
                  </pic:blipFill>
                  <pic:spPr bwMode="auto">
                    <a:xfrm>
                      <a:off x="0" y="0"/>
                      <a:ext cx="4756980" cy="25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56ED6" w14:textId="77777777" w:rsidR="00226B5C" w:rsidRDefault="00226B5C" w:rsidP="00226B5C">
      <w:pPr>
        <w:spacing w:before="120" w:after="120"/>
        <w:ind w:left="480"/>
      </w:pPr>
      <w:r>
        <w:t>show version</w:t>
      </w:r>
      <w:r>
        <w:t>显示当前运行在路由器上的</w:t>
      </w:r>
      <w:proofErr w:type="spellStart"/>
      <w:r>
        <w:t>CiscoIOS</w:t>
      </w:r>
      <w:proofErr w:type="spellEnd"/>
      <w:r>
        <w:t>的版本号、路由器的型号。</w:t>
      </w:r>
    </w:p>
    <w:p w14:paraId="163C5137" w14:textId="52C86B48" w:rsidR="00226B5C" w:rsidRDefault="00226B5C" w:rsidP="00226B5C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77F635" wp14:editId="66664A68">
            <wp:extent cx="4839117" cy="256698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25950" r="3775" b="10738"/>
                    <a:stretch/>
                  </pic:blipFill>
                  <pic:spPr bwMode="auto">
                    <a:xfrm>
                      <a:off x="0" y="0"/>
                      <a:ext cx="4851881" cy="257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2BBD3" w14:textId="77777777" w:rsidR="00226B5C" w:rsidRDefault="00226B5C" w:rsidP="00226B5C">
      <w:pPr>
        <w:spacing w:before="120" w:after="120"/>
        <w:jc w:val="left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路由器一些常规的配置</w:t>
      </w:r>
    </w:p>
    <w:p w14:paraId="04EB9DC7" w14:textId="02C87652" w:rsidR="00226B5C" w:rsidRDefault="00226B5C" w:rsidP="00226B5C">
      <w:pPr>
        <w:spacing w:before="120" w:after="120"/>
        <w:jc w:val="left"/>
      </w:pPr>
      <w:r>
        <w:rPr>
          <w:rFonts w:hint="eastAsia"/>
        </w:rPr>
        <w:t>路由器出厂的名字都默认为</w:t>
      </w:r>
      <w:r>
        <w:t xml:space="preserve"> Router</w:t>
      </w:r>
      <w:r>
        <w:t>为了区分网络中的各个路由器，要给路由器取名字</w:t>
      </w:r>
      <w:r>
        <w:t xml:space="preserve">, </w:t>
      </w:r>
      <w:r>
        <w:t>通常会将路由器的摆放地点表现到名字中。在全局配置模式下用</w:t>
      </w:r>
      <w:r>
        <w:t xml:space="preserve"> hostname </w:t>
      </w:r>
      <w:r>
        <w:t>改变路由器的名字</w:t>
      </w:r>
    </w:p>
    <w:p w14:paraId="77418404" w14:textId="77777777" w:rsidR="00226B5C" w:rsidRDefault="00226B5C" w:rsidP="00226B5C">
      <w:pPr>
        <w:spacing w:before="120" w:after="120"/>
        <w:jc w:val="center"/>
      </w:pPr>
      <w:r>
        <w:rPr>
          <w:noProof/>
        </w:rPr>
        <w:drawing>
          <wp:inline distT="0" distB="0" distL="0" distR="0" wp14:anchorId="78C4142B" wp14:editId="639ECA81">
            <wp:extent cx="4834722" cy="2662237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" t="24456" r="3229" b="9279"/>
                    <a:stretch/>
                  </pic:blipFill>
                  <pic:spPr bwMode="auto">
                    <a:xfrm>
                      <a:off x="0" y="0"/>
                      <a:ext cx="4855633" cy="267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5FAD" w14:textId="5EB3E495" w:rsidR="00226B5C" w:rsidRDefault="00226B5C" w:rsidP="00226B5C">
      <w:pPr>
        <w:spacing w:before="120" w:after="120"/>
        <w:jc w:val="left"/>
      </w:pPr>
      <w:r>
        <w:rPr>
          <w:rFonts w:hint="eastAsia"/>
        </w:rPr>
        <w:t>用于设置当日消息标题的命令</w:t>
      </w:r>
      <w:r>
        <w:t xml:space="preserve"> banner </w:t>
      </w:r>
      <w:proofErr w:type="spellStart"/>
      <w:r>
        <w:t>motd</w:t>
      </w:r>
      <w:proofErr w:type="spellEnd"/>
      <w:r>
        <w:t xml:space="preserve">, </w:t>
      </w:r>
      <w:r>
        <w:t>是将</w:t>
      </w:r>
      <w:r>
        <w:t>#..</w:t>
      </w:r>
      <w:proofErr w:type="gramStart"/>
      <w:r>
        <w:t>….#</w:t>
      </w:r>
      <w:proofErr w:type="gramEnd"/>
      <w:r>
        <w:t>之间的文本在各终端试图访问路由</w:t>
      </w:r>
      <w:r>
        <w:rPr>
          <w:rFonts w:hint="eastAsia"/>
        </w:rPr>
        <w:t>器时，在登录口令提示之前显示出来。可以用它来通知系统关闭等信息</w:t>
      </w:r>
    </w:p>
    <w:p w14:paraId="5CC7E443" w14:textId="77777777" w:rsidR="006317DC" w:rsidRDefault="00226B5C" w:rsidP="00AB69F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6E38DCE" wp14:editId="39202D19">
            <wp:extent cx="4729162" cy="24261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30538" r="2483" b="10138"/>
                    <a:stretch/>
                  </pic:blipFill>
                  <pic:spPr bwMode="auto">
                    <a:xfrm>
                      <a:off x="0" y="0"/>
                      <a:ext cx="4740606" cy="24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95AE" w14:textId="77777777" w:rsidR="006317DC" w:rsidRDefault="006317DC" w:rsidP="006317DC">
      <w:pPr>
        <w:spacing w:before="120" w:after="120"/>
        <w:jc w:val="left"/>
      </w:pPr>
    </w:p>
    <w:p w14:paraId="0367192D" w14:textId="7B8CC67D" w:rsidR="006317DC" w:rsidRDefault="006317DC" w:rsidP="006317DC">
      <w:pPr>
        <w:spacing w:before="120" w:after="120"/>
        <w:jc w:val="left"/>
      </w:pPr>
      <w:r w:rsidRPr="00B85D3E">
        <w:rPr>
          <w:rFonts w:hint="eastAsia"/>
        </w:rPr>
        <w:t>可以在路由器内建立一个</w:t>
      </w:r>
      <w:r w:rsidRPr="00B85D3E">
        <w:t>IP</w:t>
      </w:r>
      <w:r w:rsidRPr="00B85D3E">
        <w:t>地址的映射表，静态指定机器名与</w:t>
      </w:r>
      <w:r w:rsidRPr="00B85D3E">
        <w:t>IP</w:t>
      </w:r>
      <w:r w:rsidRPr="00B85D3E">
        <w:t>地址的映射关系</w:t>
      </w:r>
      <w:r w:rsidRPr="00B85D3E">
        <w:t>,</w:t>
      </w:r>
      <w:r w:rsidRPr="00B85D3E">
        <w:t>这样可以通过机器名和</w:t>
      </w:r>
      <w:r w:rsidRPr="00B85D3E">
        <w:t>IP</w:t>
      </w:r>
      <w:r w:rsidRPr="00B85D3E">
        <w:t>地址两种方式指定计算机、交换机和路由器的接口。</w:t>
      </w:r>
    </w:p>
    <w:p w14:paraId="55A69EF6" w14:textId="735D01A7" w:rsidR="006317DC" w:rsidRDefault="006317DC" w:rsidP="006317DC">
      <w:pPr>
        <w:spacing w:before="120" w:after="120"/>
        <w:jc w:val="center"/>
      </w:pPr>
      <w:r>
        <w:rPr>
          <w:rFonts w:hint="eastAsia"/>
          <w:noProof/>
        </w:rPr>
        <w:drawing>
          <wp:inline distT="0" distB="0" distL="0" distR="0" wp14:anchorId="7AC07AEC" wp14:editId="7B903BC6">
            <wp:extent cx="4765040" cy="24835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" t="29818" r="3557" b="9697"/>
                    <a:stretch/>
                  </pic:blipFill>
                  <pic:spPr bwMode="auto">
                    <a:xfrm>
                      <a:off x="0" y="0"/>
                      <a:ext cx="4781560" cy="24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568D1" w14:textId="319EBDDA" w:rsidR="006317DC" w:rsidRDefault="006317DC" w:rsidP="006317DC">
      <w:pPr>
        <w:spacing w:before="120"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4A56E1" wp14:editId="62571F0F">
            <wp:extent cx="4714052" cy="2400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" t="31067" r="2147" b="9913"/>
                    <a:stretch/>
                  </pic:blipFill>
                  <pic:spPr bwMode="auto">
                    <a:xfrm>
                      <a:off x="0" y="0"/>
                      <a:ext cx="4727214" cy="240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82A7" w14:textId="74F499EA" w:rsidR="006317DC" w:rsidRDefault="006317DC" w:rsidP="006317DC">
      <w:pPr>
        <w:spacing w:before="120" w:after="120"/>
        <w:jc w:val="left"/>
      </w:pPr>
      <w:r>
        <w:rPr>
          <w:rFonts w:hint="eastAsia"/>
        </w:rPr>
        <w:lastRenderedPageBreak/>
        <w:t>对路由器的各个接口进行配置，必须首先进入路由器的接口配置模式。</w:t>
      </w:r>
    </w:p>
    <w:p w14:paraId="66C18949" w14:textId="29BCA949" w:rsidR="006317DC" w:rsidRDefault="006317DC" w:rsidP="006317DC">
      <w:pPr>
        <w:spacing w:before="120" w:after="120"/>
        <w:jc w:val="left"/>
        <w:rPr>
          <w:rFonts w:hint="eastAsia"/>
        </w:rPr>
      </w:pPr>
      <w:r w:rsidRPr="002A24DD">
        <w:rPr>
          <w:rFonts w:hint="eastAsia"/>
        </w:rPr>
        <w:t>为路由器的一个接口配置</w:t>
      </w:r>
      <w:r w:rsidRPr="002A24DD">
        <w:t>IP</w:t>
      </w:r>
      <w:r w:rsidRPr="002A24DD">
        <w:t>地址，在该接口上启动</w:t>
      </w:r>
      <w:proofErr w:type="gramStart"/>
      <w:r w:rsidRPr="002A24DD">
        <w:t>中进程</w:t>
      </w:r>
      <w:proofErr w:type="gramEnd"/>
      <w:r w:rsidRPr="002A24DD">
        <w:t>的方法，这个</w:t>
      </w:r>
      <w:proofErr w:type="spellStart"/>
      <w:r w:rsidRPr="002A24DD">
        <w:t>ip</w:t>
      </w:r>
      <w:proofErr w:type="spellEnd"/>
      <w:r w:rsidRPr="002A24DD">
        <w:t>地址也是该接口所连接的子网的网关</w:t>
      </w:r>
    </w:p>
    <w:p w14:paraId="70630FF9" w14:textId="64D44E8D" w:rsidR="006317DC" w:rsidRDefault="006317DC" w:rsidP="006317DC">
      <w:pPr>
        <w:spacing w:before="120" w:after="120"/>
        <w:jc w:val="center"/>
      </w:pPr>
      <w:r>
        <w:rPr>
          <w:noProof/>
        </w:rPr>
        <w:drawing>
          <wp:inline distT="0" distB="0" distL="0" distR="0" wp14:anchorId="6DF5FC02" wp14:editId="2075A883">
            <wp:extent cx="4252913" cy="2228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27522" r="2101" b="9022"/>
                    <a:stretch/>
                  </pic:blipFill>
                  <pic:spPr bwMode="auto">
                    <a:xfrm>
                      <a:off x="0" y="0"/>
                      <a:ext cx="4258373" cy="223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95D9" w14:textId="77777777" w:rsidR="006317DC" w:rsidRDefault="006317DC" w:rsidP="006317DC">
      <w:pPr>
        <w:spacing w:before="120" w:after="120"/>
        <w:jc w:val="center"/>
      </w:pPr>
      <w:r>
        <w:rPr>
          <w:noProof/>
        </w:rPr>
        <w:drawing>
          <wp:inline distT="0" distB="0" distL="0" distR="0" wp14:anchorId="16D8076D" wp14:editId="7A6B4DBB">
            <wp:extent cx="4303712" cy="2251942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" t="31200" r="3247" b="8536"/>
                    <a:stretch/>
                  </pic:blipFill>
                  <pic:spPr bwMode="auto">
                    <a:xfrm>
                      <a:off x="0" y="0"/>
                      <a:ext cx="4325835" cy="22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DC4A" w14:textId="6BC52202" w:rsidR="006317DC" w:rsidRDefault="006317DC" w:rsidP="006317DC">
      <w:pPr>
        <w:spacing w:before="120" w:after="120"/>
        <w:jc w:val="left"/>
      </w:pPr>
      <w:r>
        <w:rPr>
          <w:rFonts w:hint="eastAsia"/>
        </w:rPr>
        <w:t>在</w:t>
      </w:r>
      <w:proofErr w:type="gramStart"/>
      <w:r>
        <w:rPr>
          <w:rFonts w:hint="eastAsia"/>
        </w:rPr>
        <w:t>串行</w:t>
      </w:r>
      <w:r w:rsidRPr="00D8255B">
        <w:rPr>
          <w:rFonts w:hint="eastAsia"/>
        </w:rPr>
        <w:t>在</w:t>
      </w:r>
      <w:proofErr w:type="gramEnd"/>
      <w:r w:rsidRPr="00D8255B">
        <w:rPr>
          <w:rFonts w:hint="eastAsia"/>
        </w:rPr>
        <w:t>串行端口连接中，作为</w:t>
      </w:r>
      <w:r w:rsidRPr="00D8255B">
        <w:t xml:space="preserve"> DCE </w:t>
      </w:r>
      <w:r w:rsidRPr="00D8255B">
        <w:t>的一端必须为连接的另一端</w:t>
      </w:r>
      <w:r w:rsidRPr="00D8255B">
        <w:t xml:space="preserve"> DTE </w:t>
      </w:r>
      <w:r w:rsidRPr="00D8255B">
        <w:t>提供时钟信号。</w:t>
      </w:r>
      <w:r w:rsidRPr="00D8255B">
        <w:rPr>
          <w:rFonts w:hint="eastAsia"/>
        </w:rPr>
        <w:t>默认情况下，</w:t>
      </w:r>
      <w:r w:rsidRPr="00D8255B">
        <w:t xml:space="preserve">Cisco </w:t>
      </w:r>
      <w:r w:rsidRPr="00D8255B">
        <w:t>的路由器串行端口充当</w:t>
      </w:r>
      <w:r w:rsidRPr="00D8255B">
        <w:t>DTE</w:t>
      </w:r>
      <w:r w:rsidRPr="00D8255B">
        <w:t>设备，如果要配置成</w:t>
      </w:r>
      <w:r w:rsidRPr="00D8255B">
        <w:t>DCE</w:t>
      </w:r>
      <w:r w:rsidRPr="00D8255B">
        <w:t>端，必须用</w:t>
      </w:r>
      <w:r w:rsidRPr="00D8255B">
        <w:t xml:space="preserve">clock rate </w:t>
      </w:r>
      <w:r w:rsidRPr="00D8255B">
        <w:t>指定时钟频率，也只有</w:t>
      </w:r>
      <w:r w:rsidRPr="00D8255B">
        <w:t>DCE</w:t>
      </w:r>
      <w:r w:rsidRPr="00D8255B">
        <w:t>端口，才需要配置</w:t>
      </w:r>
      <w:r w:rsidRPr="00D8255B">
        <w:t>clock rate</w:t>
      </w:r>
    </w:p>
    <w:p w14:paraId="04C9C8B3" w14:textId="383DFD8C" w:rsidR="00AB69FD" w:rsidRDefault="006317DC" w:rsidP="006317DC">
      <w:pPr>
        <w:spacing w:before="120" w:after="120"/>
        <w:jc w:val="center"/>
      </w:pPr>
      <w:r>
        <w:rPr>
          <w:noProof/>
        </w:rPr>
        <w:drawing>
          <wp:inline distT="0" distB="0" distL="0" distR="0" wp14:anchorId="05A018F0" wp14:editId="447C8953">
            <wp:extent cx="4043420" cy="2152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" t="25796" r="2539" b="8754"/>
                    <a:stretch/>
                  </pic:blipFill>
                  <pic:spPr bwMode="auto">
                    <a:xfrm>
                      <a:off x="0" y="0"/>
                      <a:ext cx="4049871" cy="21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AEA3" w14:textId="4FF80D3E" w:rsidR="00AB69FD" w:rsidRDefault="00AB69FD" w:rsidP="006317DC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lastRenderedPageBreak/>
        <w:t>在配置接口前是不支持这条指令，在对接口配置后，可以查看串口配置情况</w:t>
      </w:r>
    </w:p>
    <w:p w14:paraId="5D59E48A" w14:textId="06BD44AA" w:rsidR="006317DC" w:rsidRDefault="006317DC" w:rsidP="006317DC">
      <w:pPr>
        <w:spacing w:before="120" w:after="120"/>
        <w:jc w:val="center"/>
      </w:pPr>
      <w:r>
        <w:rPr>
          <w:noProof/>
        </w:rPr>
        <w:drawing>
          <wp:inline distT="0" distB="0" distL="0" distR="0" wp14:anchorId="0A5F3955" wp14:editId="59E1140C">
            <wp:extent cx="4727776" cy="25765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t="29068" r="4639" b="8875"/>
                    <a:stretch/>
                  </pic:blipFill>
                  <pic:spPr bwMode="auto">
                    <a:xfrm>
                      <a:off x="0" y="0"/>
                      <a:ext cx="4735159" cy="258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98D1" w14:textId="1860E7DA" w:rsidR="006317DC" w:rsidRDefault="006317DC" w:rsidP="006317DC">
      <w:pPr>
        <w:spacing w:before="120" w:after="120"/>
        <w:jc w:val="center"/>
      </w:pPr>
      <w:r>
        <w:rPr>
          <w:rFonts w:hint="eastAsia"/>
          <w:noProof/>
        </w:rPr>
        <w:drawing>
          <wp:inline distT="0" distB="0" distL="0" distR="0" wp14:anchorId="7DF3FB3E" wp14:editId="61EC11B3">
            <wp:extent cx="4611385" cy="25431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28658" r="3515" b="8191"/>
                    <a:stretch/>
                  </pic:blipFill>
                  <pic:spPr bwMode="auto">
                    <a:xfrm>
                      <a:off x="0" y="0"/>
                      <a:ext cx="4631671" cy="255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B427A" w14:textId="3D222992" w:rsidR="00AB69FD" w:rsidRDefault="00AB69FD" w:rsidP="006317DC">
      <w:pPr>
        <w:spacing w:before="120" w:after="120"/>
        <w:jc w:val="center"/>
      </w:pPr>
    </w:p>
    <w:p w14:paraId="62A1AB6A" w14:textId="77777777" w:rsidR="00AB69FD" w:rsidRPr="006317DC" w:rsidRDefault="00AB69FD" w:rsidP="00AB69FD">
      <w:pPr>
        <w:spacing w:before="120" w:after="120"/>
        <w:jc w:val="left"/>
        <w:rPr>
          <w:rFonts w:hint="eastAsia"/>
        </w:rPr>
      </w:pPr>
    </w:p>
    <w:p w14:paraId="72422BA3" w14:textId="4BEAB698" w:rsidR="00AB69FD" w:rsidRDefault="00AB69FD" w:rsidP="00AB69FD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静态路由配置</w:t>
      </w:r>
    </w:p>
    <w:p w14:paraId="066BC0B6" w14:textId="1C4AB7D6" w:rsidR="00AB69FD" w:rsidRDefault="00AB69FD" w:rsidP="00AB69FD">
      <w:pPr>
        <w:spacing w:before="120" w:after="1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使用软件</w:t>
      </w:r>
      <w:proofErr w:type="spellStart"/>
      <w:r>
        <w:rPr>
          <w:rFonts w:hint="eastAsia"/>
        </w:rPr>
        <w:t>RouterSim</w:t>
      </w:r>
      <w:proofErr w:type="spellEnd"/>
      <w:r>
        <w:t xml:space="preserve"> </w:t>
      </w:r>
      <w:r>
        <w:rPr>
          <w:rFonts w:hint="eastAsia"/>
        </w:rPr>
        <w:t>CCNA</w:t>
      </w:r>
      <w:r>
        <w:t xml:space="preserve"> </w:t>
      </w:r>
      <w:r>
        <w:rPr>
          <w:rFonts w:hint="eastAsia"/>
        </w:rPr>
        <w:t>Net</w:t>
      </w:r>
      <w:r>
        <w:t>work Visualizer</w:t>
      </w:r>
      <w:r>
        <w:rPr>
          <w:rFonts w:hint="eastAsia"/>
        </w:rPr>
        <w:t>的简介</w:t>
      </w:r>
    </w:p>
    <w:p w14:paraId="797B5425" w14:textId="0B58139E" w:rsidR="00AB69FD" w:rsidRDefault="00AB69FD" w:rsidP="00AB69FD">
      <w:pPr>
        <w:spacing w:before="120" w:after="120"/>
      </w:pPr>
    </w:p>
    <w:p w14:paraId="4CF557C2" w14:textId="7BE27778" w:rsidR="00AB69FD" w:rsidRDefault="00AB69FD" w:rsidP="00AB69FD">
      <w:pPr>
        <w:spacing w:before="120" w:after="1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静态路由配置之前的工作</w:t>
      </w:r>
    </w:p>
    <w:p w14:paraId="3A0E251D" w14:textId="4BB2A060" w:rsidR="00AB69FD" w:rsidRDefault="00AB69FD" w:rsidP="00AB69FD">
      <w:pPr>
        <w:spacing w:before="120" w:after="120"/>
      </w:pPr>
    </w:p>
    <w:p w14:paraId="1EBF70B9" w14:textId="6B1A1072" w:rsidR="00AB69FD" w:rsidRDefault="00AB69FD" w:rsidP="00AB69FD">
      <w:pPr>
        <w:spacing w:before="120" w:after="120"/>
      </w:pPr>
      <w:proofErr w:type="gramStart"/>
      <w:r>
        <w:rPr>
          <w:rFonts w:hint="eastAsia"/>
        </w:rPr>
        <w:t>在篇日志</w:t>
      </w:r>
      <w:proofErr w:type="gramEnd"/>
      <w:r>
        <w:rPr>
          <w:rFonts w:hint="eastAsia"/>
        </w:rPr>
        <w:t>静态路由之前，要配置路由器各个端口的</w:t>
      </w:r>
      <w:r>
        <w:rPr>
          <w:rFonts w:hint="eastAsia"/>
        </w:rPr>
        <w:t>IP</w:t>
      </w:r>
      <w:r>
        <w:rPr>
          <w:rFonts w:hint="eastAsia"/>
        </w:rPr>
        <w:t>地址，还要使用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shutdown</w:t>
      </w:r>
      <w:r>
        <w:rPr>
          <w:rFonts w:hint="eastAsia"/>
        </w:rPr>
        <w:t>激活端口。端口</w:t>
      </w:r>
      <w:r>
        <w:rPr>
          <w:rFonts w:hint="eastAsia"/>
        </w:rPr>
        <w:t>如果充当</w:t>
      </w:r>
      <w:r>
        <w:t>DCE</w:t>
      </w:r>
      <w:r>
        <w:t>端，还需要配置时钟频率，在准备工作做完之后</w:t>
      </w:r>
      <w:r>
        <w:t xml:space="preserve">, </w:t>
      </w:r>
      <w:r>
        <w:t>如果查看路由表</w:t>
      </w:r>
      <w:r>
        <w:t xml:space="preserve">(show </w:t>
      </w:r>
      <w:proofErr w:type="spellStart"/>
      <w:r>
        <w:t>ip</w:t>
      </w:r>
      <w:proofErr w:type="spellEnd"/>
      <w:r>
        <w:t xml:space="preserve"> route),</w:t>
      </w:r>
      <w:r>
        <w:rPr>
          <w:rFonts w:hint="eastAsia"/>
        </w:rPr>
        <w:t>会看到路由器直连网络的情况。</w:t>
      </w:r>
    </w:p>
    <w:p w14:paraId="61F5D222" w14:textId="4816868D" w:rsidR="00AB69FD" w:rsidRDefault="00AB69FD" w:rsidP="00AB69F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428EAF5" wp14:editId="2605D058">
            <wp:extent cx="5153025" cy="49341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12" cy="493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AD1C" w14:textId="3E4046CF" w:rsidR="00AB69FD" w:rsidRDefault="00AB69FD" w:rsidP="00AB69FD">
      <w:pPr>
        <w:spacing w:before="120" w:after="120"/>
        <w:jc w:val="center"/>
      </w:pPr>
      <w:r>
        <w:rPr>
          <w:rFonts w:hint="eastAsia"/>
        </w:rPr>
        <w:t>对路由器</w:t>
      </w:r>
      <w:r>
        <w:rPr>
          <w:rFonts w:hint="eastAsia"/>
        </w:rPr>
        <w:t>A</w:t>
      </w:r>
      <w:r>
        <w:rPr>
          <w:rFonts w:hint="eastAsia"/>
        </w:rPr>
        <w:t>进行配置，并且查看</w:t>
      </w:r>
      <w:r>
        <w:rPr>
          <w:rFonts w:hint="eastAsia"/>
        </w:rPr>
        <w:t>A</w:t>
      </w:r>
      <w:r>
        <w:rPr>
          <w:rFonts w:hint="eastAsia"/>
        </w:rPr>
        <w:t>路由器的直连网络情况</w:t>
      </w:r>
    </w:p>
    <w:p w14:paraId="1282FF8D" w14:textId="66003A7F" w:rsidR="00AB69FD" w:rsidRDefault="00AB69FD" w:rsidP="00AB69F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32F551E" wp14:editId="3F4C1CF8">
            <wp:extent cx="5186680" cy="56234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30" cy="563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0343" w14:textId="18085262" w:rsidR="00AB69FD" w:rsidRDefault="00AB69FD" w:rsidP="00AB69FD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对路由器</w:t>
      </w:r>
      <w:r>
        <w:rPr>
          <w:rFonts w:hint="eastAsia"/>
        </w:rPr>
        <w:t>B</w:t>
      </w:r>
      <w:r>
        <w:rPr>
          <w:rFonts w:hint="eastAsia"/>
        </w:rPr>
        <w:t>进行配置，并查看</w:t>
      </w:r>
      <w:r>
        <w:rPr>
          <w:rFonts w:hint="eastAsia"/>
        </w:rPr>
        <w:t>B</w:t>
      </w:r>
      <w:r>
        <w:rPr>
          <w:rFonts w:hint="eastAsia"/>
        </w:rPr>
        <w:t>的网络直连情况</w:t>
      </w:r>
    </w:p>
    <w:p w14:paraId="485BB64F" w14:textId="430D7B94" w:rsidR="00AB69FD" w:rsidRDefault="00AB69FD" w:rsidP="00AB69FD">
      <w:pPr>
        <w:spacing w:before="120" w:after="120"/>
      </w:pPr>
    </w:p>
    <w:p w14:paraId="774ABED8" w14:textId="4A962451" w:rsidR="00AB69FD" w:rsidRDefault="00AB69FD" w:rsidP="005D48B7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5C84AD5" wp14:editId="4AF7AAB5">
            <wp:extent cx="4124642" cy="3103156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655" cy="31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1FDF" w14:textId="44EE9CA8" w:rsidR="005D48B7" w:rsidRDefault="005D48B7" w:rsidP="005D48B7">
      <w:pPr>
        <w:spacing w:before="120" w:after="120"/>
        <w:jc w:val="center"/>
      </w:pPr>
      <w:r>
        <w:rPr>
          <w:rFonts w:hint="eastAsia"/>
        </w:rPr>
        <w:t>端口配置情况</w:t>
      </w:r>
    </w:p>
    <w:p w14:paraId="365A1E82" w14:textId="77777777" w:rsidR="005D48B7" w:rsidRDefault="005D48B7" w:rsidP="005D48B7">
      <w:pPr>
        <w:spacing w:before="120" w:after="120"/>
      </w:pPr>
      <w:r w:rsidRPr="00D15259">
        <w:rPr>
          <w:rFonts w:hint="eastAsia"/>
        </w:rPr>
        <w:t>在</w:t>
      </w:r>
      <w:proofErr w:type="spellStart"/>
      <w:r w:rsidRPr="00D15259">
        <w:t>RouterA</w:t>
      </w:r>
      <w:proofErr w:type="spellEnd"/>
      <w:r w:rsidRPr="00D15259">
        <w:t>上</w:t>
      </w:r>
      <w:r w:rsidRPr="00D15259">
        <w:t>,</w:t>
      </w:r>
      <w:r w:rsidRPr="00D15259">
        <w:t>通过</w:t>
      </w:r>
      <w:r w:rsidRPr="00D15259">
        <w:t>ping</w:t>
      </w:r>
      <w:r w:rsidRPr="00D15259">
        <w:t>命令测试到路由器</w:t>
      </w:r>
      <w:proofErr w:type="spellStart"/>
      <w:r w:rsidRPr="00D15259">
        <w:t>RouterB</w:t>
      </w:r>
      <w:proofErr w:type="spellEnd"/>
      <w:r w:rsidRPr="00D15259">
        <w:t>的直连网络地址</w:t>
      </w:r>
      <w:r w:rsidRPr="00D15259">
        <w:t>199.6.13.1</w:t>
      </w:r>
      <w:r w:rsidRPr="00D15259">
        <w:t>是否连通。</w:t>
      </w:r>
    </w:p>
    <w:p w14:paraId="10FCB75F" w14:textId="5F7E7F46" w:rsidR="005D48B7" w:rsidRDefault="005D48B7" w:rsidP="005D48B7">
      <w:pPr>
        <w:spacing w:before="120" w:after="120"/>
        <w:jc w:val="center"/>
      </w:pPr>
      <w:r>
        <w:rPr>
          <w:rFonts w:hint="eastAsia"/>
          <w:noProof/>
        </w:rPr>
        <w:drawing>
          <wp:inline distT="0" distB="0" distL="0" distR="0" wp14:anchorId="2DE43515" wp14:editId="2CA72F85">
            <wp:extent cx="5138737" cy="356678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59" cy="356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E930" w14:textId="797CC31B" w:rsidR="005D48B7" w:rsidRDefault="005D48B7" w:rsidP="005D48B7">
      <w:pPr>
        <w:spacing w:before="120" w:after="120"/>
        <w:jc w:val="center"/>
      </w:pPr>
      <w:r>
        <w:t xml:space="preserve">Success rate id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percent</w:t>
      </w:r>
      <w:r>
        <w:rPr>
          <w:rFonts w:hint="eastAsia"/>
        </w:rPr>
        <w:t>表示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不通，需要配置静态路由或动态路由协议</w:t>
      </w:r>
    </w:p>
    <w:p w14:paraId="4255E662" w14:textId="747415F0" w:rsidR="005D48B7" w:rsidRDefault="005D48B7" w:rsidP="005D48B7">
      <w:pPr>
        <w:spacing w:before="120" w:after="120"/>
        <w:jc w:val="center"/>
      </w:pPr>
    </w:p>
    <w:p w14:paraId="247A9E50" w14:textId="0F181BF0" w:rsidR="005D48B7" w:rsidRDefault="005D48B7" w:rsidP="005D48B7">
      <w:pPr>
        <w:spacing w:before="120" w:after="120"/>
        <w:jc w:val="center"/>
      </w:pPr>
    </w:p>
    <w:p w14:paraId="2AF4747F" w14:textId="77777777" w:rsidR="005D48B7" w:rsidRDefault="005D48B7" w:rsidP="005D48B7">
      <w:pPr>
        <w:spacing w:before="120" w:after="120"/>
        <w:jc w:val="center"/>
        <w:rPr>
          <w:rFonts w:hint="eastAsia"/>
        </w:rPr>
      </w:pPr>
    </w:p>
    <w:p w14:paraId="6ADDA349" w14:textId="4D95E383" w:rsidR="005D48B7" w:rsidRDefault="005D48B7" w:rsidP="005D48B7">
      <w:pPr>
        <w:spacing w:before="120" w:after="120"/>
        <w:jc w:val="left"/>
      </w:pPr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配置静态路由</w:t>
      </w:r>
    </w:p>
    <w:p w14:paraId="0A46034B" w14:textId="7F25E959" w:rsidR="005D48B7" w:rsidRDefault="005D48B7" w:rsidP="005D48B7">
      <w:pPr>
        <w:spacing w:before="120" w:after="120"/>
        <w:jc w:val="center"/>
      </w:pPr>
      <w:r>
        <w:rPr>
          <w:rFonts w:hint="eastAsia"/>
          <w:noProof/>
        </w:rPr>
        <w:drawing>
          <wp:inline distT="0" distB="0" distL="0" distR="0" wp14:anchorId="6ED71D61" wp14:editId="095ABFCD">
            <wp:extent cx="4415139" cy="398145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27" cy="39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0AE4" w14:textId="22F8954B" w:rsidR="005D48B7" w:rsidRDefault="005D48B7" w:rsidP="005D48B7">
      <w:pPr>
        <w:spacing w:before="120" w:after="120"/>
        <w:jc w:val="left"/>
      </w:pPr>
      <w:r>
        <w:t xml:space="preserve">2.4 </w:t>
      </w:r>
      <w:r>
        <w:rPr>
          <w:rFonts w:hint="eastAsia"/>
        </w:rPr>
        <w:t>配置默认路由，并且查看</w:t>
      </w:r>
      <w:r w:rsidR="00790CB3">
        <w:rPr>
          <w:rFonts w:hint="eastAsia"/>
        </w:rPr>
        <w:t>路由表</w:t>
      </w:r>
    </w:p>
    <w:p w14:paraId="12F549AF" w14:textId="7491365E" w:rsidR="005D48B7" w:rsidRDefault="005D48B7" w:rsidP="005D48B7">
      <w:pPr>
        <w:spacing w:before="120"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B7E37E" wp14:editId="04913B59">
            <wp:extent cx="4281805" cy="2894050"/>
            <wp:effectExtent l="0" t="0" r="444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18" cy="289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1E5E" w14:textId="28E27818" w:rsidR="005D48B7" w:rsidRDefault="00790CB3" w:rsidP="005D48B7">
      <w:pPr>
        <w:spacing w:before="120" w:after="120"/>
        <w:jc w:val="left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检测连通性</w:t>
      </w:r>
    </w:p>
    <w:p w14:paraId="1325FC1A" w14:textId="11E9656A" w:rsidR="00790CB3" w:rsidRDefault="00790CB3" w:rsidP="00790CB3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2C0184E" wp14:editId="212E8D24">
            <wp:extent cx="4686300" cy="3161083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579" cy="31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43FD" w14:textId="38A2DF8B" w:rsidR="00790CB3" w:rsidRDefault="00790CB3" w:rsidP="00790CB3">
      <w:pPr>
        <w:spacing w:before="120" w:after="120"/>
        <w:jc w:val="center"/>
      </w:pPr>
    </w:p>
    <w:p w14:paraId="5B66B1EF" w14:textId="77777777" w:rsidR="00790CB3" w:rsidRDefault="00790CB3" w:rsidP="00790CB3">
      <w:pPr>
        <w:spacing w:before="120" w:after="120"/>
        <w:jc w:val="center"/>
        <w:rPr>
          <w:rFonts w:hint="eastAsia"/>
        </w:rPr>
      </w:pPr>
    </w:p>
    <w:p w14:paraId="79179763" w14:textId="66147E47" w:rsidR="00AB69FD" w:rsidRDefault="00790CB3" w:rsidP="007B376A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动态路由协议</w:t>
      </w:r>
      <w:r>
        <w:rPr>
          <w:rFonts w:hint="eastAsia"/>
        </w:rPr>
        <w:t>RIP</w:t>
      </w:r>
      <w:r>
        <w:rPr>
          <w:rFonts w:hint="eastAsia"/>
        </w:rPr>
        <w:t>的配置</w:t>
      </w:r>
    </w:p>
    <w:p w14:paraId="3B3D5252" w14:textId="59B2881F" w:rsidR="00790CB3" w:rsidRDefault="00790CB3" w:rsidP="00790CB3">
      <w:pPr>
        <w:spacing w:before="120" w:after="12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RIP</w:t>
      </w:r>
      <w:r>
        <w:rPr>
          <w:rFonts w:hint="eastAsia"/>
        </w:rPr>
        <w:t>配置</w:t>
      </w:r>
    </w:p>
    <w:p w14:paraId="4B3DAAB4" w14:textId="17CA8A25" w:rsidR="00790CB3" w:rsidRDefault="00790CB3" w:rsidP="00790CB3">
      <w:pPr>
        <w:spacing w:before="120" w:after="12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Rip</w:t>
      </w:r>
      <w:r>
        <w:rPr>
          <w:rFonts w:hint="eastAsia"/>
        </w:rPr>
        <w:t>的两条命令是：</w:t>
      </w:r>
    </w:p>
    <w:p w14:paraId="51600F61" w14:textId="1D7571C6" w:rsidR="00790CB3" w:rsidRDefault="00790CB3" w:rsidP="00790CB3">
      <w:pPr>
        <w:spacing w:before="120" w:after="120"/>
        <w:rPr>
          <w:rFonts w:hint="eastAsia"/>
        </w:rPr>
      </w:pPr>
      <w:r>
        <w:t>Router(config)#router rip</w:t>
      </w:r>
      <w:r>
        <w:rPr>
          <w:rFonts w:hint="eastAsia"/>
        </w:rPr>
        <w:t>：用于启动</w:t>
      </w:r>
      <w:r>
        <w:rPr>
          <w:rFonts w:hint="eastAsia"/>
        </w:rPr>
        <w:t>Rip</w:t>
      </w:r>
      <w:r>
        <w:rPr>
          <w:rFonts w:hint="eastAsia"/>
        </w:rPr>
        <w:t>协议</w:t>
      </w:r>
    </w:p>
    <w:p w14:paraId="311D01DA" w14:textId="27A1244F" w:rsidR="00790CB3" w:rsidRDefault="00790CB3" w:rsidP="00790CB3">
      <w:pPr>
        <w:spacing w:before="120" w:after="120"/>
      </w:pPr>
      <w:r w:rsidRPr="00790CB3">
        <w:t xml:space="preserve"> </w:t>
      </w:r>
      <w:r>
        <w:t>Router(config</w:t>
      </w:r>
      <w:r>
        <w:t>-router</w:t>
      </w:r>
      <w:r>
        <w:t>)</w:t>
      </w:r>
      <w:r>
        <w:t>#network network-number</w:t>
      </w:r>
      <w:r>
        <w:rPr>
          <w:rFonts w:hint="eastAsia"/>
        </w:rPr>
        <w:t>：选择</w:t>
      </w:r>
      <w:r>
        <w:rPr>
          <w:rFonts w:hint="eastAsia"/>
        </w:rPr>
        <w:t>Rip</w:t>
      </w:r>
      <w:r>
        <w:rPr>
          <w:rFonts w:hint="eastAsia"/>
        </w:rPr>
        <w:t>协议起作用的网络，必须是路由器直连的可分类网络。</w:t>
      </w:r>
    </w:p>
    <w:p w14:paraId="6BFAB6D3" w14:textId="365025B0" w:rsidR="00790CB3" w:rsidRDefault="00790CB3" w:rsidP="00790CB3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4AEBEBA" wp14:editId="7D8D71B5">
            <wp:extent cx="4754620" cy="5786438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8" cy="578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B15F" w14:textId="5F40B659" w:rsidR="00790CB3" w:rsidRDefault="00790CB3" w:rsidP="00790CB3">
      <w:pPr>
        <w:spacing w:before="120" w:after="120"/>
        <w:jc w:val="center"/>
      </w:pPr>
      <w:r>
        <w:rPr>
          <w:rFonts w:hint="eastAsia"/>
        </w:rPr>
        <w:t>配置路由器</w:t>
      </w:r>
      <w:r>
        <w:rPr>
          <w:rFonts w:hint="eastAsia"/>
        </w:rPr>
        <w:t>A</w:t>
      </w:r>
      <w:r>
        <w:rPr>
          <w:rFonts w:hint="eastAsia"/>
        </w:rPr>
        <w:t>并且查看</w:t>
      </w:r>
      <w:r>
        <w:rPr>
          <w:rFonts w:hint="eastAsia"/>
        </w:rPr>
        <w:t>A</w:t>
      </w:r>
      <w:r>
        <w:rPr>
          <w:rFonts w:hint="eastAsia"/>
        </w:rPr>
        <w:t>的路由协议</w:t>
      </w:r>
      <w:r>
        <w:rPr>
          <w:rFonts w:hint="eastAsia"/>
        </w:rPr>
        <w:t>RIP</w:t>
      </w:r>
      <w:r>
        <w:rPr>
          <w:rFonts w:hint="eastAsia"/>
        </w:rPr>
        <w:t>的工作状态</w:t>
      </w:r>
    </w:p>
    <w:p w14:paraId="50A0519E" w14:textId="25B9B0BD" w:rsidR="00790CB3" w:rsidRDefault="00790CB3" w:rsidP="00790CB3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F0E87BF" wp14:editId="7F9843BD">
            <wp:extent cx="4419600" cy="5135852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30" cy="513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FAC5" w14:textId="22856BCF" w:rsidR="00790CB3" w:rsidRDefault="00790CB3" w:rsidP="00790CB3">
      <w:pPr>
        <w:spacing w:before="120" w:after="120"/>
        <w:jc w:val="center"/>
      </w:pPr>
      <w:r>
        <w:rPr>
          <w:rFonts w:hint="eastAsia"/>
        </w:rPr>
        <w:t>配置路由器</w:t>
      </w:r>
      <w:r>
        <w:rPr>
          <w:rFonts w:hint="eastAsia"/>
        </w:rPr>
        <w:t>B</w:t>
      </w:r>
      <w:r>
        <w:rPr>
          <w:rFonts w:hint="eastAsia"/>
        </w:rPr>
        <w:t>并且查看</w:t>
      </w:r>
      <w:r>
        <w:rPr>
          <w:rFonts w:hint="eastAsia"/>
        </w:rPr>
        <w:t>其</w:t>
      </w:r>
      <w:r>
        <w:rPr>
          <w:rFonts w:hint="eastAsia"/>
        </w:rPr>
        <w:t>的路由协议</w:t>
      </w:r>
      <w:r>
        <w:rPr>
          <w:rFonts w:hint="eastAsia"/>
        </w:rPr>
        <w:t>RIP</w:t>
      </w:r>
      <w:r>
        <w:rPr>
          <w:rFonts w:hint="eastAsia"/>
        </w:rPr>
        <w:t>的工作状态</w:t>
      </w:r>
    </w:p>
    <w:p w14:paraId="5FBE1B99" w14:textId="497A7B7F" w:rsidR="00790CB3" w:rsidRDefault="00790CB3" w:rsidP="00790CB3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6A64094" wp14:editId="6F728560">
            <wp:extent cx="5486400" cy="55295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E008" w14:textId="5E7260D9" w:rsidR="00790CB3" w:rsidRDefault="00790CB3" w:rsidP="00790CB3">
      <w:pPr>
        <w:spacing w:before="120" w:after="120"/>
        <w:jc w:val="center"/>
      </w:pPr>
      <w:r>
        <w:rPr>
          <w:rFonts w:hint="eastAsia"/>
        </w:rPr>
        <w:t>配置路由器</w:t>
      </w:r>
      <w:r>
        <w:rPr>
          <w:rFonts w:hint="eastAsia"/>
        </w:rPr>
        <w:t>C</w:t>
      </w:r>
      <w:r>
        <w:rPr>
          <w:rFonts w:hint="eastAsia"/>
        </w:rPr>
        <w:t>并且查看其的路由协议</w:t>
      </w:r>
      <w:r>
        <w:rPr>
          <w:rFonts w:hint="eastAsia"/>
        </w:rPr>
        <w:t>RIP</w:t>
      </w:r>
      <w:r>
        <w:rPr>
          <w:rFonts w:hint="eastAsia"/>
        </w:rPr>
        <w:t>的工作状态</w:t>
      </w:r>
    </w:p>
    <w:p w14:paraId="7AE09ACA" w14:textId="2DEA442D" w:rsidR="00790CB3" w:rsidRDefault="00790CB3" w:rsidP="00790CB3">
      <w:pPr>
        <w:spacing w:before="120" w:after="120"/>
        <w:jc w:val="center"/>
      </w:pPr>
      <w:r>
        <w:rPr>
          <w:rFonts w:hint="eastAsia"/>
          <w:noProof/>
        </w:rPr>
        <w:drawing>
          <wp:inline distT="0" distB="0" distL="0" distR="0" wp14:anchorId="348B8F65" wp14:editId="0901E787">
            <wp:extent cx="5486400" cy="23101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3A9D" w14:textId="0D522668" w:rsidR="00790CB3" w:rsidRDefault="00790CB3" w:rsidP="00790CB3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lastRenderedPageBreak/>
        <w:t>对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路由器进行端口设置（只截取了</w:t>
      </w:r>
      <w:r>
        <w:rPr>
          <w:rFonts w:hint="eastAsia"/>
        </w:rPr>
        <w:t>B</w:t>
      </w:r>
      <w:r>
        <w:rPr>
          <w:rFonts w:hint="eastAsia"/>
        </w:rPr>
        <w:t>路由器的配置过程）</w:t>
      </w:r>
    </w:p>
    <w:p w14:paraId="55D790D0" w14:textId="51D1873F" w:rsidR="00790CB3" w:rsidRDefault="00790CB3" w:rsidP="00790CB3">
      <w:pPr>
        <w:spacing w:before="120" w:after="120"/>
        <w:jc w:val="center"/>
      </w:pPr>
      <w:r>
        <w:rPr>
          <w:noProof/>
        </w:rPr>
        <w:drawing>
          <wp:inline distT="0" distB="0" distL="0" distR="0" wp14:anchorId="2E67DB68" wp14:editId="0E04B244">
            <wp:extent cx="5481955" cy="3710305"/>
            <wp:effectExtent l="0" t="0" r="444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6875" w14:textId="52D69655" w:rsidR="00862425" w:rsidRPr="00790CB3" w:rsidRDefault="00862425" w:rsidP="00790CB3">
      <w:pPr>
        <w:spacing w:before="120" w:after="1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39E363" wp14:editId="740DDCA5">
            <wp:extent cx="5467350" cy="3676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A8E8" w14:textId="39B6F1E3" w:rsidR="00862425" w:rsidRDefault="00790CB3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查看</w:t>
      </w:r>
      <w:r w:rsidR="00862425">
        <w:rPr>
          <w:rFonts w:hint="eastAsia"/>
        </w:rPr>
        <w:t>路由器</w:t>
      </w:r>
      <w:r>
        <w:rPr>
          <w:rFonts w:hint="eastAsia"/>
        </w:rPr>
        <w:t>ABC</w:t>
      </w:r>
      <w:r w:rsidR="00862425">
        <w:rPr>
          <w:rFonts w:hint="eastAsia"/>
        </w:rPr>
        <w:t>配置状态</w:t>
      </w:r>
    </w:p>
    <w:p w14:paraId="726841E8" w14:textId="61547309" w:rsidR="00790CB3" w:rsidRDefault="00790CB3" w:rsidP="00790CB3">
      <w:pPr>
        <w:spacing w:before="120" w:after="120"/>
      </w:pPr>
    </w:p>
    <w:p w14:paraId="7FCE171A" w14:textId="77777777" w:rsidR="00790CB3" w:rsidRDefault="00790CB3" w:rsidP="00790CB3">
      <w:pPr>
        <w:spacing w:before="120" w:after="120"/>
        <w:rPr>
          <w:rFonts w:hint="eastAsia"/>
        </w:rPr>
      </w:pPr>
    </w:p>
    <w:p w14:paraId="1DFEE4B3" w14:textId="5EC7292E" w:rsidR="00AB69FD" w:rsidRDefault="00862425" w:rsidP="007B376A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Cisco</w:t>
      </w:r>
      <w:r>
        <w:rPr>
          <w:rFonts w:hint="eastAsia"/>
        </w:rPr>
        <w:t>路由器访问列表配置</w:t>
      </w:r>
    </w:p>
    <w:p w14:paraId="1983BAB5" w14:textId="5279623B" w:rsidR="00862425" w:rsidRDefault="00862425" w:rsidP="00862425">
      <w:pPr>
        <w:spacing w:before="120" w:after="120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配置访问列表之前对实验环境的配置</w:t>
      </w:r>
    </w:p>
    <w:p w14:paraId="4B50B745" w14:textId="4208A2C0" w:rsidR="00862425" w:rsidRDefault="00862425" w:rsidP="00862425">
      <w:pPr>
        <w:spacing w:before="120" w:after="120"/>
        <w:jc w:val="center"/>
      </w:pPr>
      <w:r>
        <w:rPr>
          <w:noProof/>
        </w:rPr>
        <w:drawing>
          <wp:inline distT="0" distB="0" distL="0" distR="0" wp14:anchorId="2BC14394" wp14:editId="3F867AA8">
            <wp:extent cx="5232776" cy="370046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66" cy="370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6CD9" w14:textId="2EBFBB9D" w:rsidR="00862425" w:rsidRDefault="00862425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实验拓扑图</w:t>
      </w:r>
    </w:p>
    <w:p w14:paraId="1608E2F0" w14:textId="493B2BFC" w:rsidR="00862425" w:rsidRDefault="00862425" w:rsidP="00862425">
      <w:pPr>
        <w:spacing w:before="120" w:after="120"/>
        <w:jc w:val="center"/>
      </w:pPr>
      <w:r>
        <w:rPr>
          <w:noProof/>
        </w:rPr>
        <w:drawing>
          <wp:inline distT="0" distB="0" distL="0" distR="0" wp14:anchorId="2F1FDCB7" wp14:editId="2C7E6B5E">
            <wp:extent cx="2733675" cy="24098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4466" w14:textId="0C8D54F9" w:rsidR="00862425" w:rsidRDefault="00862425" w:rsidP="00862425">
      <w:pPr>
        <w:spacing w:before="120" w:after="120"/>
        <w:jc w:val="center"/>
      </w:pPr>
      <w:r>
        <w:rPr>
          <w:rFonts w:hint="eastAsia"/>
        </w:rPr>
        <w:t>模拟器上计算机</w:t>
      </w:r>
      <w:r>
        <w:rPr>
          <w:rFonts w:hint="eastAsia"/>
        </w:rPr>
        <w:t>IP</w:t>
      </w:r>
      <w:r>
        <w:rPr>
          <w:rFonts w:hint="eastAsia"/>
        </w:rPr>
        <w:t>地址的配置</w:t>
      </w:r>
    </w:p>
    <w:p w14:paraId="25018D41" w14:textId="47A6D675" w:rsidR="00862425" w:rsidRDefault="00862425" w:rsidP="00862425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28412D05" wp14:editId="430E8BBE">
            <wp:extent cx="4875564" cy="528637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34" cy="528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230A" w14:textId="33D6E4B5" w:rsidR="00862425" w:rsidRDefault="00862425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对路由器</w:t>
      </w:r>
      <w:r>
        <w:rPr>
          <w:rFonts w:hint="eastAsia"/>
        </w:rPr>
        <w:t>B</w:t>
      </w:r>
      <w:r>
        <w:rPr>
          <w:rFonts w:hint="eastAsia"/>
        </w:rPr>
        <w:t>的基本配置和路由协议</w:t>
      </w:r>
      <w:r>
        <w:rPr>
          <w:rFonts w:hint="eastAsia"/>
        </w:rPr>
        <w:t>RIP</w:t>
      </w:r>
      <w:r>
        <w:rPr>
          <w:rFonts w:hint="eastAsia"/>
        </w:rPr>
        <w:t>的配置</w:t>
      </w:r>
    </w:p>
    <w:p w14:paraId="30AF3C41" w14:textId="5610D1A3" w:rsidR="00862425" w:rsidRDefault="00862425" w:rsidP="00862425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49ADD36" wp14:editId="26A2AEA4">
            <wp:extent cx="5486400" cy="54152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2A67" w14:textId="77777777" w:rsidR="00862425" w:rsidRDefault="00862425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对路由器</w:t>
      </w:r>
      <w:r>
        <w:rPr>
          <w:rFonts w:hint="eastAsia"/>
        </w:rPr>
        <w:t>A</w:t>
      </w:r>
      <w:r>
        <w:rPr>
          <w:rFonts w:hint="eastAsia"/>
        </w:rPr>
        <w:t>的基本配置和路由协议</w:t>
      </w:r>
      <w:r>
        <w:rPr>
          <w:rFonts w:hint="eastAsia"/>
        </w:rPr>
        <w:t>RIP</w:t>
      </w:r>
      <w:r>
        <w:rPr>
          <w:rFonts w:hint="eastAsia"/>
        </w:rPr>
        <w:t>的配置</w:t>
      </w:r>
    </w:p>
    <w:p w14:paraId="6690019B" w14:textId="77777777" w:rsidR="00183A4E" w:rsidRDefault="00862425" w:rsidP="00183A4E">
      <w:pPr>
        <w:spacing w:before="120" w:after="120"/>
        <w:jc w:val="left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配置标准访问列表</w:t>
      </w:r>
    </w:p>
    <w:p w14:paraId="5CD1F104" w14:textId="1FD26C43" w:rsidR="00183A4E" w:rsidRDefault="00862425" w:rsidP="00183A4E">
      <w:pPr>
        <w:spacing w:before="120" w:after="120"/>
        <w:jc w:val="left"/>
      </w:pPr>
      <w:r>
        <w:rPr>
          <w:rFonts w:hint="eastAsia"/>
        </w:rPr>
        <w:t>利用标准访问列表限制主机</w:t>
      </w:r>
      <w:proofErr w:type="spellStart"/>
      <w:r>
        <w:rPr>
          <w:rFonts w:hint="eastAsia"/>
        </w:rPr>
        <w:t>host</w:t>
      </w:r>
      <w:r>
        <w:t>_B</w:t>
      </w:r>
      <w:proofErr w:type="spellEnd"/>
      <w:r>
        <w:rPr>
          <w:rFonts w:hint="eastAsia"/>
        </w:rPr>
        <w:t>对</w:t>
      </w:r>
      <w:r>
        <w:rPr>
          <w:rFonts w:hint="eastAsia"/>
        </w:rPr>
        <w:t>2</w:t>
      </w:r>
      <w:r>
        <w:t>05.7.5.</w:t>
      </w:r>
      <w:r>
        <w:rPr>
          <w:rFonts w:hint="eastAsia"/>
        </w:rPr>
        <w:t>0</w:t>
      </w:r>
      <w:r>
        <w:rPr>
          <w:rFonts w:hint="eastAsia"/>
        </w:rPr>
        <w:t>网络的访问</w:t>
      </w:r>
    </w:p>
    <w:p w14:paraId="3689CF3E" w14:textId="3D9A8B26" w:rsidR="00862425" w:rsidRDefault="00862425" w:rsidP="00862425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566D1D" wp14:editId="060782BE">
            <wp:extent cx="3934095" cy="2662679"/>
            <wp:effectExtent l="0" t="0" r="952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41" cy="26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0399" w14:textId="4A34E749" w:rsidR="00183A4E" w:rsidRDefault="00183A4E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限制前主机</w:t>
      </w:r>
      <w:r>
        <w:rPr>
          <w:rFonts w:hint="eastAsia"/>
        </w:rPr>
        <w:t>B</w:t>
      </w:r>
      <w:r>
        <w:rPr>
          <w:rFonts w:hint="eastAsia"/>
        </w:rPr>
        <w:t>可以访问子网</w:t>
      </w:r>
      <w:r>
        <w:rPr>
          <w:rFonts w:hint="eastAsia"/>
        </w:rPr>
        <w:t>2</w:t>
      </w:r>
      <w:r>
        <w:t>05.7.5.0</w:t>
      </w:r>
    </w:p>
    <w:p w14:paraId="66A119E7" w14:textId="6A99BD99" w:rsidR="00862425" w:rsidRDefault="00862425" w:rsidP="00862425">
      <w:pPr>
        <w:spacing w:before="120" w:after="120"/>
        <w:jc w:val="center"/>
      </w:pPr>
      <w:r>
        <w:rPr>
          <w:noProof/>
        </w:rPr>
        <w:drawing>
          <wp:inline distT="0" distB="0" distL="0" distR="0" wp14:anchorId="3A94A45B" wp14:editId="4168E6C1">
            <wp:extent cx="4195733" cy="146921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83" cy="147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8DDF" w14:textId="5A79270C" w:rsidR="00183A4E" w:rsidRDefault="00183A4E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对主机的访问列表控制</w:t>
      </w:r>
    </w:p>
    <w:p w14:paraId="6CFE310F" w14:textId="74DBE56D" w:rsidR="00862425" w:rsidRDefault="00183A4E" w:rsidP="00862425">
      <w:pPr>
        <w:spacing w:before="120" w:after="120"/>
        <w:jc w:val="center"/>
      </w:pPr>
      <w:r>
        <w:rPr>
          <w:noProof/>
        </w:rPr>
        <w:drawing>
          <wp:inline distT="0" distB="0" distL="0" distR="0" wp14:anchorId="78941527" wp14:editId="5F6F7BB3">
            <wp:extent cx="4104910" cy="274976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67" cy="27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8048" w14:textId="692F5E7B" w:rsidR="00183A4E" w:rsidRDefault="00183A4E" w:rsidP="00862425">
      <w:pPr>
        <w:spacing w:before="120" w:after="120"/>
        <w:jc w:val="center"/>
      </w:pPr>
      <w:r>
        <w:rPr>
          <w:rFonts w:hint="eastAsia"/>
        </w:rPr>
        <w:t>限制后主机已不能访问子网</w:t>
      </w:r>
      <w:r>
        <w:rPr>
          <w:rFonts w:hint="eastAsia"/>
        </w:rPr>
        <w:t>2</w:t>
      </w:r>
      <w:r>
        <w:t>05.7.5.0</w:t>
      </w:r>
    </w:p>
    <w:p w14:paraId="59487C02" w14:textId="454BB79F" w:rsidR="00183A4E" w:rsidRDefault="00183A4E" w:rsidP="00862425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5C5E283" wp14:editId="1456140B">
            <wp:extent cx="4829175" cy="3230451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49" cy="32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2F80" w14:textId="23A00001" w:rsidR="00183A4E" w:rsidRPr="00862425" w:rsidRDefault="00183A4E" w:rsidP="00862425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使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不能</w:t>
      </w:r>
      <w:r>
        <w:rPr>
          <w:rFonts w:hint="eastAsia"/>
        </w:rPr>
        <w:t>telnet</w:t>
      </w:r>
      <w:r>
        <w:rPr>
          <w:rFonts w:hint="eastAsia"/>
        </w:rPr>
        <w:t>到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</w:t>
      </w:r>
    </w:p>
    <w:p w14:paraId="7D6AD814" w14:textId="06F0772C" w:rsidR="00862425" w:rsidRDefault="00862425" w:rsidP="00862425">
      <w:pPr>
        <w:spacing w:before="120" w:after="120"/>
        <w:jc w:val="left"/>
      </w:pPr>
    </w:p>
    <w:p w14:paraId="521888DB" w14:textId="77777777" w:rsidR="00862425" w:rsidRDefault="00862425" w:rsidP="00862425">
      <w:pPr>
        <w:spacing w:before="120" w:after="120"/>
        <w:jc w:val="left"/>
        <w:rPr>
          <w:rFonts w:hint="eastAsia"/>
        </w:rPr>
      </w:pPr>
    </w:p>
    <w:p w14:paraId="7C0C5099" w14:textId="6D3D46FB" w:rsidR="00862425" w:rsidRDefault="00183A4E" w:rsidP="007B376A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基于交换机端口的</w:t>
      </w:r>
      <w:r>
        <w:rPr>
          <w:rFonts w:hint="eastAsia"/>
        </w:rPr>
        <w:t>VLAN</w:t>
      </w:r>
      <w:r>
        <w:rPr>
          <w:rFonts w:hint="eastAsia"/>
        </w:rPr>
        <w:t>配置</w:t>
      </w:r>
    </w:p>
    <w:p w14:paraId="62D8F907" w14:textId="0205E3DA" w:rsidR="00183A4E" w:rsidRDefault="00183A4E" w:rsidP="00183A4E">
      <w:pPr>
        <w:spacing w:before="120" w:after="120"/>
      </w:pPr>
      <w:r>
        <w:rPr>
          <w:rFonts w:hint="eastAsia"/>
        </w:rPr>
        <w:t>VLAN</w:t>
      </w:r>
      <w:r>
        <w:rPr>
          <w:rFonts w:hint="eastAsia"/>
        </w:rPr>
        <w:t>配置</w:t>
      </w:r>
    </w:p>
    <w:p w14:paraId="3702E4CF" w14:textId="6367EB2F" w:rsidR="00183A4E" w:rsidRDefault="00183A4E" w:rsidP="00183A4E">
      <w:pPr>
        <w:spacing w:before="120" w:after="120"/>
        <w:jc w:val="center"/>
      </w:pPr>
      <w:r>
        <w:rPr>
          <w:noProof/>
        </w:rPr>
        <w:drawing>
          <wp:inline distT="0" distB="0" distL="0" distR="0" wp14:anchorId="69B1F1D6" wp14:editId="293CB292">
            <wp:extent cx="4338157" cy="3211030"/>
            <wp:effectExtent l="0" t="0" r="571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8" cy="32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5DEA" w14:textId="39D9951C" w:rsidR="00183A4E" w:rsidRDefault="00183A4E" w:rsidP="00183A4E">
      <w:pPr>
        <w:spacing w:before="120" w:after="120"/>
        <w:jc w:val="center"/>
      </w:pPr>
      <w:r>
        <w:rPr>
          <w:rFonts w:hint="eastAsia"/>
        </w:rPr>
        <w:t>典型的快速以太局域网</w:t>
      </w:r>
    </w:p>
    <w:p w14:paraId="53A49CBF" w14:textId="68DF2164" w:rsidR="00183A4E" w:rsidRDefault="00183A4E" w:rsidP="00183A4E">
      <w:pPr>
        <w:spacing w:before="120" w:after="120"/>
        <w:jc w:val="left"/>
      </w:pPr>
      <w:r>
        <w:rPr>
          <w:rFonts w:hint="eastAsia"/>
        </w:rPr>
        <w:lastRenderedPageBreak/>
        <w:t>5</w:t>
      </w:r>
      <w:r>
        <w:t>.1</w:t>
      </w:r>
      <w:r>
        <w:rPr>
          <w:rFonts w:hint="eastAsia"/>
        </w:rPr>
        <w:t>设置</w:t>
      </w:r>
      <w:r>
        <w:rPr>
          <w:rFonts w:hint="eastAsia"/>
        </w:rPr>
        <w:t>VTP</w:t>
      </w:r>
      <w:r>
        <w:rPr>
          <w:rFonts w:hint="eastAsia"/>
        </w:rPr>
        <w:t>域</w:t>
      </w:r>
    </w:p>
    <w:p w14:paraId="5310EDC4" w14:textId="531DE562" w:rsidR="00183A4E" w:rsidRDefault="00183A4E" w:rsidP="00183A4E">
      <w:pPr>
        <w:spacing w:before="120" w:after="120"/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isco3550</w:t>
      </w:r>
      <w:r>
        <w:rPr>
          <w:rFonts w:hint="eastAsia"/>
        </w:rPr>
        <w:t>交换机上将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管理域名</w:t>
      </w:r>
      <w:proofErr w:type="gramStart"/>
      <w:r>
        <w:rPr>
          <w:rFonts w:hint="eastAsia"/>
        </w:rPr>
        <w:t>称设置</w:t>
      </w:r>
      <w:proofErr w:type="gramEnd"/>
      <w:r>
        <w:rPr>
          <w:rFonts w:hint="eastAsia"/>
        </w:rPr>
        <w:t>为“</w:t>
      </w:r>
      <w:r>
        <w:rPr>
          <w:rFonts w:hint="eastAsia"/>
        </w:rPr>
        <w:t>C</w:t>
      </w:r>
      <w:r>
        <w:t>isco</w:t>
      </w:r>
      <w:r>
        <w:rPr>
          <w:rFonts w:hint="eastAsia"/>
        </w:rPr>
        <w:t>”，并使用“</w:t>
      </w:r>
      <w:r>
        <w:rPr>
          <w:rFonts w:hint="eastAsia"/>
        </w:rPr>
        <w:t>s</w:t>
      </w:r>
      <w:r>
        <w:t xml:space="preserve">how </w:t>
      </w:r>
      <w:proofErr w:type="spellStart"/>
      <w:r>
        <w:t>vtp</w:t>
      </w:r>
      <w:proofErr w:type="spellEnd"/>
      <w:r>
        <w:t xml:space="preserve"> status</w:t>
      </w:r>
      <w:r>
        <w:rPr>
          <w:rFonts w:hint="eastAsia"/>
        </w:rPr>
        <w:t>”检查</w:t>
      </w:r>
      <w:r>
        <w:rPr>
          <w:rFonts w:hint="eastAsia"/>
        </w:rPr>
        <w:t>VTP</w:t>
      </w:r>
      <w:r>
        <w:rPr>
          <w:rFonts w:hint="eastAsia"/>
        </w:rPr>
        <w:t>配置</w:t>
      </w:r>
    </w:p>
    <w:p w14:paraId="38D359F7" w14:textId="42467B15" w:rsidR="00183A4E" w:rsidRDefault="00183A4E" w:rsidP="00183A4E">
      <w:pPr>
        <w:spacing w:before="120" w:after="120"/>
        <w:jc w:val="center"/>
      </w:pPr>
      <w:r>
        <w:rPr>
          <w:noProof/>
        </w:rPr>
        <w:drawing>
          <wp:inline distT="0" distB="0" distL="0" distR="0" wp14:anchorId="1A2573AE" wp14:editId="08A29F90">
            <wp:extent cx="5486400" cy="48863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9A17" w14:textId="08A5B3F1" w:rsidR="00183A4E" w:rsidRDefault="00183A4E" w:rsidP="00183A4E">
      <w:pPr>
        <w:spacing w:before="120" w:after="120"/>
        <w:jc w:val="center"/>
      </w:pPr>
      <w:r>
        <w:rPr>
          <w:rFonts w:hint="eastAsia"/>
        </w:rPr>
        <w:t>配置的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VTP</w:t>
      </w:r>
    </w:p>
    <w:p w14:paraId="57F4E417" w14:textId="4CA96958" w:rsidR="00183A4E" w:rsidRDefault="00183A4E" w:rsidP="00F70852">
      <w:pPr>
        <w:spacing w:before="120" w:after="120"/>
        <w:jc w:val="left"/>
      </w:pPr>
    </w:p>
    <w:p w14:paraId="2FF3C0E7" w14:textId="353C385B" w:rsidR="00F70852" w:rsidRDefault="00F70852" w:rsidP="00F70852">
      <w:pPr>
        <w:spacing w:before="120" w:after="120"/>
        <w:jc w:val="left"/>
        <w:rPr>
          <w:rFonts w:hint="eastAsia"/>
        </w:rPr>
      </w:pPr>
      <w:r>
        <w:rPr>
          <w:rFonts w:hint="eastAsia"/>
        </w:rPr>
        <w:t>在交换机</w:t>
      </w:r>
      <w:r>
        <w:rPr>
          <w:rFonts w:hint="eastAsia"/>
        </w:rPr>
        <w:t>Cisco</w:t>
      </w:r>
      <w:r>
        <w:t xml:space="preserve"> 2950</w:t>
      </w:r>
      <w:r>
        <w:rPr>
          <w:rFonts w:hint="eastAsia"/>
        </w:rPr>
        <w:t>将</w:t>
      </w:r>
      <w:r>
        <w:rPr>
          <w:rFonts w:hint="eastAsia"/>
        </w:rPr>
        <w:t>V</w:t>
      </w:r>
      <w:r>
        <w:t>TO</w:t>
      </w:r>
      <w:r>
        <w:rPr>
          <w:rFonts w:hint="eastAsia"/>
        </w:rPr>
        <w:t>管理</w:t>
      </w:r>
      <w:proofErr w:type="gramStart"/>
      <w:r>
        <w:rPr>
          <w:rFonts w:hint="eastAsia"/>
        </w:rPr>
        <w:t>域设置</w:t>
      </w:r>
      <w:proofErr w:type="gramEnd"/>
      <w:r>
        <w:rPr>
          <w:rFonts w:hint="eastAsia"/>
        </w:rPr>
        <w:t>为“</w:t>
      </w:r>
      <w:r>
        <w:rPr>
          <w:rFonts w:hint="eastAsia"/>
        </w:rPr>
        <w:t>C</w:t>
      </w:r>
      <w:r>
        <w:t>isco</w:t>
      </w:r>
      <w:r>
        <w:rPr>
          <w:rFonts w:hint="eastAsia"/>
        </w:rPr>
        <w:t>”并设置为客户模式。</w:t>
      </w:r>
    </w:p>
    <w:p w14:paraId="6D37DD51" w14:textId="56C07256" w:rsidR="00F70852" w:rsidRDefault="00F70852" w:rsidP="00183A4E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4721B6D" wp14:editId="61CFFAFA">
            <wp:extent cx="5486400" cy="600583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32A0" w14:textId="5C79AFF2" w:rsidR="00F70852" w:rsidRDefault="00F70852" w:rsidP="00183A4E">
      <w:pPr>
        <w:spacing w:before="120" w:after="120"/>
        <w:jc w:val="center"/>
      </w:pPr>
      <w:r>
        <w:rPr>
          <w:rFonts w:hint="eastAsia"/>
        </w:rPr>
        <w:t>配置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VTP</w:t>
      </w:r>
    </w:p>
    <w:p w14:paraId="03F15BD1" w14:textId="4D2F337E" w:rsidR="00F70852" w:rsidRDefault="00F70852" w:rsidP="00183A4E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27A07BC" wp14:editId="54D0E08B">
            <wp:extent cx="5295900" cy="3483160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8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0DA" w14:textId="06CE4050" w:rsidR="00F70852" w:rsidRDefault="00F70852" w:rsidP="00183A4E">
      <w:pPr>
        <w:spacing w:before="120" w:after="120"/>
        <w:jc w:val="center"/>
      </w:pPr>
      <w:r>
        <w:rPr>
          <w:rFonts w:hint="eastAsia"/>
        </w:rPr>
        <w:t>配置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VTP</w:t>
      </w:r>
    </w:p>
    <w:p w14:paraId="3185ED64" w14:textId="25987603" w:rsidR="00F70852" w:rsidRDefault="00F70852" w:rsidP="00F70852">
      <w:pPr>
        <w:spacing w:before="120" w:after="120"/>
        <w:jc w:val="left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配置</w:t>
      </w:r>
      <w:r>
        <w:rPr>
          <w:rFonts w:hint="eastAsia"/>
        </w:rPr>
        <w:t>trunk</w:t>
      </w:r>
    </w:p>
    <w:p w14:paraId="64F4157F" w14:textId="65AD36C5" w:rsidR="00F70852" w:rsidRDefault="00F70852" w:rsidP="00F70852">
      <w:pPr>
        <w:spacing w:before="120" w:after="120"/>
        <w:jc w:val="left"/>
      </w:pPr>
      <w:r>
        <w:rPr>
          <w:rFonts w:hint="eastAsia"/>
        </w:rPr>
        <w:t>将交换机</w:t>
      </w:r>
      <w:r>
        <w:t>3550</w:t>
      </w:r>
      <w:r>
        <w:rPr>
          <w:rFonts w:hint="eastAsia"/>
        </w:rPr>
        <w:t>A</w:t>
      </w:r>
      <w:r>
        <w:rPr>
          <w:rFonts w:hint="eastAsia"/>
        </w:rPr>
        <w:t>的端口</w:t>
      </w:r>
      <w:r>
        <w:rPr>
          <w:rFonts w:hint="eastAsia"/>
        </w:rPr>
        <w:t>fa</w:t>
      </w:r>
      <w:r>
        <w:t>0/1</w:t>
      </w:r>
      <w:r>
        <w:rPr>
          <w:rFonts w:hint="eastAsia"/>
        </w:rPr>
        <w:t>和端口</w:t>
      </w:r>
      <w:r>
        <w:t>fa0/3</w:t>
      </w:r>
      <w:r>
        <w:rPr>
          <w:rFonts w:hint="eastAsia"/>
        </w:rPr>
        <w:t>配置为</w:t>
      </w:r>
      <w:proofErr w:type="spellStart"/>
      <w:r>
        <w:rPr>
          <w:rFonts w:hint="eastAsia"/>
        </w:rPr>
        <w:t>Trun</w:t>
      </w:r>
      <w:proofErr w:type="spellEnd"/>
      <w:r>
        <w:rPr>
          <w:rFonts w:hint="eastAsia"/>
        </w:rPr>
        <w:t>端口并用</w:t>
      </w:r>
      <w:r>
        <w:rPr>
          <w:rFonts w:hint="eastAsia"/>
        </w:rPr>
        <w:t>8</w:t>
      </w:r>
      <w:r>
        <w:t>02.1q</w:t>
      </w:r>
      <w:r>
        <w:rPr>
          <w:rFonts w:hint="eastAsia"/>
        </w:rPr>
        <w:t>封装</w:t>
      </w:r>
    </w:p>
    <w:p w14:paraId="411B1874" w14:textId="1C0909A6" w:rsidR="00F70852" w:rsidRDefault="00F70852" w:rsidP="00F70852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D21BCE4" wp14:editId="389CC75E">
            <wp:extent cx="4895850" cy="4819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E452" w14:textId="4CE13447" w:rsidR="00F70852" w:rsidRDefault="00F70852" w:rsidP="00F70852">
      <w:pPr>
        <w:spacing w:before="120" w:after="120"/>
        <w:jc w:val="center"/>
      </w:pPr>
      <w:r>
        <w:rPr>
          <w:rFonts w:hint="eastAsia"/>
        </w:rPr>
        <w:t>设置</w:t>
      </w:r>
      <w:r>
        <w:t>3550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trunk</w:t>
      </w:r>
      <w:r>
        <w:rPr>
          <w:rFonts w:hint="eastAsia"/>
        </w:rPr>
        <w:t>端口</w:t>
      </w:r>
    </w:p>
    <w:p w14:paraId="3727F0D4" w14:textId="53B5142A" w:rsidR="00F70852" w:rsidRDefault="00F70852" w:rsidP="00F70852">
      <w:pPr>
        <w:spacing w:before="120" w:after="120"/>
        <w:jc w:val="center"/>
      </w:pPr>
      <w:r>
        <w:rPr>
          <w:noProof/>
        </w:rPr>
        <w:drawing>
          <wp:inline distT="0" distB="0" distL="0" distR="0" wp14:anchorId="1E807097" wp14:editId="0B22DE41">
            <wp:extent cx="4567237" cy="3049054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41" cy="30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8412" w14:textId="5043F243" w:rsidR="00F70852" w:rsidRDefault="00F70852" w:rsidP="00F70852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841AFC5" wp14:editId="1B811313">
            <wp:extent cx="5438775" cy="36671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CDCE" w14:textId="700DEF68" w:rsidR="00F70852" w:rsidRDefault="00F70852" w:rsidP="00F70852">
      <w:pPr>
        <w:spacing w:before="120" w:after="120"/>
        <w:jc w:val="center"/>
      </w:pPr>
    </w:p>
    <w:p w14:paraId="61A64F0F" w14:textId="4F634302" w:rsidR="00F70852" w:rsidRDefault="00F70852" w:rsidP="00F70852">
      <w:pPr>
        <w:spacing w:before="120" w:after="120"/>
        <w:jc w:val="center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trunk</w:t>
      </w:r>
      <w:r>
        <w:rPr>
          <w:rFonts w:hint="eastAsia"/>
        </w:rPr>
        <w:t>端口</w:t>
      </w:r>
    </w:p>
    <w:p w14:paraId="2E0E74E0" w14:textId="6F9247CF" w:rsidR="00F70852" w:rsidRDefault="00F70852" w:rsidP="00F70852">
      <w:pPr>
        <w:spacing w:before="120" w:after="120"/>
        <w:jc w:val="left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</w:p>
    <w:p w14:paraId="59D9C875" w14:textId="12567DD2" w:rsidR="00F70852" w:rsidRDefault="00F70852" w:rsidP="00F70852">
      <w:pPr>
        <w:spacing w:before="120" w:after="120"/>
        <w:jc w:val="left"/>
      </w:pPr>
      <w:r>
        <w:rPr>
          <w:rFonts w:hint="eastAsia"/>
        </w:rPr>
        <w:t>创建两个人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  <w:r>
        <w:rPr>
          <w:rFonts w:hint="eastAsia"/>
        </w:rPr>
        <w:t>V</w:t>
      </w:r>
      <w:r>
        <w:t>LAN10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LAN20</w:t>
      </w:r>
      <w:r>
        <w:rPr>
          <w:rFonts w:hint="eastAsia"/>
        </w:rPr>
        <w:t>，并用</w:t>
      </w:r>
      <w:r>
        <w:t xml:space="preserve">show </w:t>
      </w:r>
      <w:proofErr w:type="spellStart"/>
      <w:r>
        <w:t>vlan</w:t>
      </w:r>
      <w:proofErr w:type="spellEnd"/>
      <w:r>
        <w:rPr>
          <w:rFonts w:hint="eastAsia"/>
        </w:rPr>
        <w:t>命令验证</w:t>
      </w:r>
    </w:p>
    <w:p w14:paraId="1B25897E" w14:textId="079C0205" w:rsidR="00F70852" w:rsidRDefault="00F70852" w:rsidP="00F70852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DCF01A4" wp14:editId="7D141CA6">
            <wp:extent cx="5328737" cy="4481249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30" cy="448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3B15" w14:textId="3F539CEE" w:rsidR="00F70852" w:rsidRDefault="00F70852" w:rsidP="00F70852">
      <w:pPr>
        <w:spacing w:before="120" w:after="120"/>
        <w:jc w:val="center"/>
      </w:pPr>
      <w:r>
        <w:rPr>
          <w:rFonts w:hint="eastAsia"/>
        </w:rPr>
        <w:t>创建</w:t>
      </w:r>
      <w:r>
        <w:rPr>
          <w:rFonts w:hint="eastAsia"/>
        </w:rPr>
        <w:t>VLAN</w:t>
      </w:r>
      <w:r>
        <w:rPr>
          <w:rFonts w:hint="eastAsia"/>
        </w:rPr>
        <w:t>并验证</w:t>
      </w:r>
    </w:p>
    <w:p w14:paraId="05B8248A" w14:textId="33FA6D26" w:rsidR="00F70852" w:rsidRDefault="00F70852" w:rsidP="00F70852">
      <w:pPr>
        <w:spacing w:before="120" w:after="120"/>
        <w:jc w:val="left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分配交换机端口加入</w:t>
      </w:r>
      <w:r>
        <w:rPr>
          <w:rFonts w:hint="eastAsia"/>
        </w:rPr>
        <w:t>VLAN</w:t>
      </w:r>
    </w:p>
    <w:p w14:paraId="293A2206" w14:textId="1EEB9EFD" w:rsidR="00F70852" w:rsidRDefault="00F70852" w:rsidP="00F70852">
      <w:pPr>
        <w:spacing w:before="120" w:after="120"/>
        <w:jc w:val="left"/>
      </w:pPr>
      <w:r>
        <w:rPr>
          <w:rFonts w:hint="eastAsia"/>
        </w:rPr>
        <w:t>分别将交换机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950</w:t>
      </w:r>
      <w:r>
        <w:rPr>
          <w:rFonts w:hint="eastAsia"/>
        </w:rPr>
        <w:t>B</w:t>
      </w:r>
      <w:r>
        <w:rPr>
          <w:rFonts w:hint="eastAsia"/>
        </w:rPr>
        <w:t>的端口</w:t>
      </w:r>
      <w:r>
        <w:rPr>
          <w:rFonts w:hint="eastAsia"/>
        </w:rPr>
        <w:t>f</w:t>
      </w:r>
      <w:r>
        <w:t>a0/2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vlan</w:t>
      </w:r>
      <w:proofErr w:type="spellEnd"/>
      <w:r>
        <w:t xml:space="preserve"> 10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vlan</w:t>
      </w:r>
      <w:proofErr w:type="spellEnd"/>
      <w:r>
        <w:t xml:space="preserve"> 20</w:t>
      </w:r>
    </w:p>
    <w:p w14:paraId="503F20E8" w14:textId="2E3BFFA2" w:rsidR="00F70852" w:rsidRDefault="00F70852" w:rsidP="00F70852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8E5EE9" wp14:editId="39EC1A08">
            <wp:extent cx="5381625" cy="36576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BE8A8D" wp14:editId="68C7DD8A">
            <wp:extent cx="4800600" cy="34480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C2B7" w14:textId="2DC0BCE1" w:rsidR="009C47E4" w:rsidRDefault="009C47E4" w:rsidP="00F70852">
      <w:pPr>
        <w:spacing w:before="120" w:after="120"/>
        <w:jc w:val="center"/>
      </w:pPr>
      <w:r>
        <w:rPr>
          <w:rFonts w:hint="eastAsia"/>
        </w:rPr>
        <w:t>将交换机端口加入</w:t>
      </w:r>
      <w:r>
        <w:rPr>
          <w:rFonts w:hint="eastAsia"/>
        </w:rPr>
        <w:t>VLAN</w:t>
      </w:r>
    </w:p>
    <w:p w14:paraId="561ADC4D" w14:textId="6FAF8380" w:rsidR="009C47E4" w:rsidRDefault="009C47E4" w:rsidP="009C47E4">
      <w:pPr>
        <w:spacing w:before="120" w:after="120"/>
        <w:jc w:val="left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配置第三层交换机</w:t>
      </w:r>
    </w:p>
    <w:p w14:paraId="3B54C807" w14:textId="074B8D76" w:rsidR="009C47E4" w:rsidRDefault="009C47E4" w:rsidP="009C47E4">
      <w:pPr>
        <w:spacing w:before="120" w:after="120"/>
        <w:jc w:val="left"/>
      </w:pPr>
      <w:r>
        <w:rPr>
          <w:rFonts w:hint="eastAsia"/>
        </w:rPr>
        <w:t>在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交换机上分别设置各</w:t>
      </w:r>
      <w:r>
        <w:rPr>
          <w:rFonts w:hint="eastAsia"/>
        </w:rPr>
        <w:t>VLAN</w:t>
      </w:r>
      <w:r>
        <w:rPr>
          <w:rFonts w:hint="eastAsia"/>
        </w:rPr>
        <w:t>的接口地址，</w:t>
      </w:r>
      <w:r>
        <w:rPr>
          <w:rFonts w:hint="eastAsia"/>
        </w:rPr>
        <w:t>2</w:t>
      </w:r>
      <w:r>
        <w:t>505</w:t>
      </w:r>
      <w:r>
        <w:rPr>
          <w:rFonts w:hint="eastAsia"/>
        </w:rPr>
        <w:t>交换机将</w:t>
      </w:r>
      <w:r>
        <w:rPr>
          <w:rFonts w:hint="eastAsia"/>
        </w:rPr>
        <w:t>VLAN</w:t>
      </w:r>
      <w:r>
        <w:rPr>
          <w:rFonts w:hint="eastAsia"/>
        </w:rPr>
        <w:t>作为一种接口对待，就像路由器上的一样，提供</w:t>
      </w:r>
      <w:r>
        <w:rPr>
          <w:rFonts w:hint="eastAsia"/>
        </w:rPr>
        <w:t>VLAN</w:t>
      </w:r>
      <w:r>
        <w:t xml:space="preserve"> 10</w:t>
      </w:r>
      <w:r>
        <w:rPr>
          <w:rFonts w:hint="eastAsia"/>
        </w:rPr>
        <w:t>和</w:t>
      </w:r>
      <w:r>
        <w:rPr>
          <w:rFonts w:hint="eastAsia"/>
        </w:rPr>
        <w:t>VLAN</w:t>
      </w:r>
      <w:r>
        <w:t xml:space="preserve">20 </w:t>
      </w:r>
      <w:r>
        <w:rPr>
          <w:rFonts w:hint="eastAsia"/>
        </w:rPr>
        <w:t>之间的路由器</w:t>
      </w:r>
    </w:p>
    <w:p w14:paraId="787EAD79" w14:textId="4ABD9C94" w:rsidR="009C47E4" w:rsidRDefault="009C47E4" w:rsidP="009C47E4">
      <w:pPr>
        <w:spacing w:before="120" w:after="120"/>
        <w:jc w:val="left"/>
        <w:rPr>
          <w:rFonts w:hint="eastAsia"/>
        </w:rPr>
      </w:pPr>
      <w:r>
        <w:rPr>
          <w:rFonts w:hint="eastAsia"/>
        </w:rPr>
        <w:lastRenderedPageBreak/>
        <w:t>并启动路由器</w:t>
      </w:r>
    </w:p>
    <w:p w14:paraId="2253A511" w14:textId="63C9D123" w:rsidR="009C47E4" w:rsidRDefault="009C47E4" w:rsidP="009C47E4">
      <w:pPr>
        <w:spacing w:before="120" w:after="120"/>
        <w:jc w:val="center"/>
      </w:pPr>
      <w:r>
        <w:rPr>
          <w:noProof/>
        </w:rPr>
        <w:drawing>
          <wp:inline distT="0" distB="0" distL="0" distR="0" wp14:anchorId="5F5A6E32" wp14:editId="795C708B">
            <wp:extent cx="5291138" cy="3484318"/>
            <wp:effectExtent l="0" t="0" r="508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79" cy="34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1BE2" w14:textId="32B5DCAD" w:rsidR="009C47E4" w:rsidRDefault="009C47E4" w:rsidP="009C47E4">
      <w:pPr>
        <w:spacing w:before="120" w:after="120"/>
        <w:jc w:val="center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并启动路由</w:t>
      </w:r>
    </w:p>
    <w:p w14:paraId="56F688E0" w14:textId="707991A6" w:rsidR="009C47E4" w:rsidRDefault="009C47E4" w:rsidP="009C47E4">
      <w:pPr>
        <w:spacing w:before="120" w:after="120"/>
        <w:jc w:val="left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配置各交换机的管理地址</w:t>
      </w:r>
    </w:p>
    <w:p w14:paraId="02D56F3D" w14:textId="62BC3288" w:rsidR="009C47E4" w:rsidRDefault="009C47E4" w:rsidP="009C47E4">
      <w:pPr>
        <w:spacing w:before="120" w:after="1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18306C" wp14:editId="0BDBE8B5">
            <wp:extent cx="5457825" cy="55709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84661"/>
                    <a:stretch/>
                  </pic:blipFill>
                  <pic:spPr bwMode="auto">
                    <a:xfrm>
                      <a:off x="0" y="0"/>
                      <a:ext cx="5458149" cy="55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54A18" w14:textId="30020E99" w:rsidR="00F70852" w:rsidRDefault="009C47E4" w:rsidP="00F70852">
      <w:pPr>
        <w:spacing w:before="120" w:after="1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B1FA89" wp14:editId="4A719B27">
            <wp:extent cx="5305425" cy="35147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C49E" w14:textId="2504850C" w:rsidR="009C47E4" w:rsidRDefault="009C47E4" w:rsidP="00F70852">
      <w:pPr>
        <w:spacing w:before="120" w:after="120"/>
        <w:jc w:val="center"/>
      </w:pPr>
      <w:r>
        <w:rPr>
          <w:noProof/>
        </w:rPr>
        <w:drawing>
          <wp:inline distT="0" distB="0" distL="0" distR="0" wp14:anchorId="5784D08C" wp14:editId="72FB6372">
            <wp:extent cx="5400675" cy="36671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F63A" w14:textId="52D16255" w:rsidR="009C47E4" w:rsidRDefault="009C47E4" w:rsidP="00F70852">
      <w:pPr>
        <w:spacing w:before="120" w:after="120"/>
        <w:jc w:val="center"/>
      </w:pPr>
      <w:r>
        <w:rPr>
          <w:rFonts w:hint="eastAsia"/>
        </w:rPr>
        <w:t>设置管理地址</w:t>
      </w:r>
    </w:p>
    <w:p w14:paraId="45B64326" w14:textId="7208FA8F" w:rsidR="009C47E4" w:rsidRDefault="009C47E4" w:rsidP="009C47E4">
      <w:pPr>
        <w:spacing w:before="120" w:after="120"/>
        <w:jc w:val="left"/>
      </w:pPr>
      <w:r>
        <w:rPr>
          <w:rFonts w:hint="eastAsia"/>
        </w:rPr>
        <w:t>5</w:t>
      </w:r>
      <w:r>
        <w:t>.7</w:t>
      </w:r>
      <w:r>
        <w:rPr>
          <w:rFonts w:hint="eastAsia"/>
        </w:rPr>
        <w:t>配置主机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hostB</w:t>
      </w:r>
      <w:proofErr w:type="spellEnd"/>
      <w:r>
        <w:rPr>
          <w:rFonts w:hint="eastAsia"/>
        </w:rPr>
        <w:t>，并进行测试</w:t>
      </w:r>
    </w:p>
    <w:p w14:paraId="5D8132BD" w14:textId="057D3D87" w:rsidR="009C47E4" w:rsidRDefault="009C47E4" w:rsidP="009C47E4">
      <w:pPr>
        <w:spacing w:before="120" w:after="120"/>
        <w:jc w:val="left"/>
      </w:pPr>
      <w:r>
        <w:rPr>
          <w:noProof/>
        </w:rPr>
        <w:lastRenderedPageBreak/>
        <w:drawing>
          <wp:inline distT="0" distB="0" distL="0" distR="0" wp14:anchorId="1592C87E" wp14:editId="480F5724">
            <wp:extent cx="2695575" cy="2371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1AF232" wp14:editId="7C84960C">
            <wp:extent cx="2695575" cy="234614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19" cy="23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1E90" w14:textId="041B19F8" w:rsidR="009C47E4" w:rsidRDefault="009C47E4" w:rsidP="009C47E4">
      <w:pPr>
        <w:spacing w:before="120" w:after="120"/>
        <w:jc w:val="left"/>
      </w:pPr>
    </w:p>
    <w:p w14:paraId="1EBFF857" w14:textId="533F354F" w:rsidR="009C47E4" w:rsidRDefault="009C47E4" w:rsidP="009C47E4">
      <w:pPr>
        <w:spacing w:before="120" w:after="120"/>
        <w:jc w:val="left"/>
      </w:pPr>
      <w:r>
        <w:rPr>
          <w:noProof/>
        </w:rPr>
        <w:drawing>
          <wp:inline distT="0" distB="0" distL="0" distR="0" wp14:anchorId="3F42DD4E" wp14:editId="0C673F71">
            <wp:extent cx="5481320" cy="3683000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F1D7" w14:textId="1F641BAD" w:rsidR="009C47E4" w:rsidRDefault="009C47E4" w:rsidP="009C47E4">
      <w:pPr>
        <w:spacing w:before="120" w:after="120"/>
        <w:jc w:val="left"/>
        <w:rPr>
          <w:rFonts w:hint="eastAsia"/>
        </w:rPr>
      </w:pPr>
      <w:r>
        <w:rPr>
          <w:rFonts w:hint="eastAsia"/>
        </w:rPr>
        <w:t>基本实现相关连接操作</w:t>
      </w:r>
    </w:p>
    <w:p w14:paraId="4A4B0865" w14:textId="77777777" w:rsidR="00183A4E" w:rsidRDefault="00183A4E" w:rsidP="00183A4E">
      <w:pPr>
        <w:spacing w:before="120" w:after="120"/>
        <w:rPr>
          <w:rFonts w:hint="eastAsia"/>
        </w:rPr>
      </w:pPr>
    </w:p>
    <w:permEnd w:id="8016450"/>
    <w:p w14:paraId="4BCAD0CC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14:paraId="3EB8FA9A" w14:textId="2E44BD71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2060852842" w:edGrp="everyone"/>
      <w:r w:rsidR="00C030FA" w:rsidRPr="00C030FA">
        <w:rPr>
          <w:rFonts w:cstheme="minorBidi"/>
          <w:kern w:val="2"/>
          <w:sz w:val="21"/>
          <w:szCs w:val="22"/>
        </w:rPr>
        <w:fldChar w:fldCharType="begin"/>
      </w:r>
      <w:r w:rsidR="00C030FA" w:rsidRPr="00C030FA">
        <w:rPr>
          <w:rFonts w:cstheme="minorBidi"/>
          <w:kern w:val="2"/>
          <w:sz w:val="21"/>
          <w:szCs w:val="22"/>
        </w:rPr>
        <w:instrText xml:space="preserve"> HYPERLINK "https://github.com/cd888888/network" </w:instrText>
      </w:r>
      <w:r w:rsidR="00C030FA" w:rsidRPr="00C030FA">
        <w:rPr>
          <w:rFonts w:cstheme="minorBidi"/>
          <w:kern w:val="2"/>
          <w:sz w:val="21"/>
          <w:szCs w:val="22"/>
        </w:rPr>
        <w:fldChar w:fldCharType="separate"/>
      </w:r>
      <w:r w:rsidR="00C030FA" w:rsidRPr="00C030FA">
        <w:rPr>
          <w:rFonts w:cstheme="minorBidi"/>
          <w:color w:val="0000FF"/>
          <w:kern w:val="2"/>
          <w:sz w:val="21"/>
          <w:szCs w:val="22"/>
          <w:u w:val="single"/>
        </w:rPr>
        <w:t>cd888888/netwo</w:t>
      </w:r>
      <w:r w:rsidR="00C030FA" w:rsidRPr="00C030FA">
        <w:rPr>
          <w:rFonts w:cstheme="minorBidi"/>
          <w:color w:val="0000FF"/>
          <w:kern w:val="2"/>
          <w:sz w:val="21"/>
          <w:szCs w:val="22"/>
          <w:u w:val="single"/>
        </w:rPr>
        <w:t>r</w:t>
      </w:r>
      <w:r w:rsidR="00C030FA" w:rsidRPr="00C030FA">
        <w:rPr>
          <w:rFonts w:cstheme="minorBidi"/>
          <w:color w:val="0000FF"/>
          <w:kern w:val="2"/>
          <w:sz w:val="21"/>
          <w:szCs w:val="22"/>
          <w:u w:val="single"/>
        </w:rPr>
        <w:t>k: report (github.com)</w:t>
      </w:r>
      <w:r w:rsidR="00C030FA" w:rsidRPr="00C030FA">
        <w:rPr>
          <w:rFonts w:cstheme="minorBidi"/>
          <w:kern w:val="2"/>
          <w:sz w:val="21"/>
          <w:szCs w:val="22"/>
        </w:rPr>
        <w:fldChar w:fldCharType="end"/>
      </w:r>
      <w:r>
        <w:rPr>
          <w:rFonts w:hint="eastAsia"/>
        </w:rPr>
        <w:t>）</w:t>
      </w:r>
      <w:permEnd w:id="2060852842"/>
    </w:p>
    <w:p w14:paraId="5972AD47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14:paraId="1F6E53A3" w14:textId="7B55A350" w:rsidR="00361252" w:rsidRDefault="009C47E4" w:rsidP="00361252">
      <w:pPr>
        <w:pStyle w:val="a0"/>
        <w:spacing w:before="120" w:after="120"/>
        <w:ind w:firstLine="480"/>
      </w:pPr>
      <w:permStart w:id="927802751" w:edGrp="everyone"/>
      <w:r>
        <w:rPr>
          <w:rFonts w:hint="eastAsia"/>
        </w:rPr>
        <w:t>了解了在模拟器下根据教程配置网络的方法</w:t>
      </w:r>
    </w:p>
    <w:p w14:paraId="3739B550" w14:textId="256FE5C5" w:rsidR="009C47E4" w:rsidRDefault="009C47E4" w:rsidP="00361252">
      <w:pPr>
        <w:pStyle w:val="a0"/>
        <w:spacing w:before="120" w:after="120"/>
        <w:ind w:firstLine="480"/>
      </w:pPr>
      <w:r>
        <w:rPr>
          <w:rFonts w:hint="eastAsia"/>
        </w:rPr>
        <w:t>了解了路由器配置的一些简单语句和方法。</w:t>
      </w:r>
    </w:p>
    <w:p w14:paraId="50CE8670" w14:textId="12E788D2" w:rsidR="009C47E4" w:rsidRDefault="009C47E4" w:rsidP="00361252">
      <w:pPr>
        <w:pStyle w:val="a0"/>
        <w:spacing w:before="120" w:after="120"/>
        <w:ind w:firstLine="480"/>
      </w:pPr>
      <w:r>
        <w:rPr>
          <w:rFonts w:hint="eastAsia"/>
        </w:rPr>
        <w:t>理解了网络层和路由层的基本原理</w:t>
      </w:r>
    </w:p>
    <w:p w14:paraId="5778A512" w14:textId="76D3647F" w:rsidR="004930C7" w:rsidRDefault="004930C7" w:rsidP="00361252">
      <w:pPr>
        <w:pStyle w:val="a0"/>
        <w:spacing w:before="120" w:after="120"/>
        <w:ind w:firstLine="480"/>
      </w:pPr>
      <w:r>
        <w:tab/>
      </w:r>
      <w:r>
        <w:rPr>
          <w:rFonts w:hint="eastAsia"/>
        </w:rPr>
        <w:t>网络层负责实现各种不一样的物理网络的互联</w:t>
      </w:r>
    </w:p>
    <w:p w14:paraId="26C34ABC" w14:textId="433D8D0D" w:rsidR="004930C7" w:rsidRDefault="004930C7" w:rsidP="00361252">
      <w:pPr>
        <w:pStyle w:val="a0"/>
        <w:spacing w:before="120" w:after="120"/>
        <w:ind w:firstLine="480"/>
        <w:rPr>
          <w:rFonts w:hint="eastAsia"/>
        </w:rPr>
      </w:pPr>
      <w:r>
        <w:tab/>
      </w:r>
      <w:r>
        <w:rPr>
          <w:rFonts w:hint="eastAsia"/>
        </w:rPr>
        <w:t>路由</w:t>
      </w:r>
      <w:proofErr w:type="gramStart"/>
      <w:r>
        <w:rPr>
          <w:rFonts w:hint="eastAsia"/>
        </w:rPr>
        <w:t>层简单</w:t>
      </w:r>
      <w:proofErr w:type="gramEnd"/>
      <w:r>
        <w:rPr>
          <w:rFonts w:hint="eastAsia"/>
        </w:rPr>
        <w:t>来说就是为数据寻找传输路径。路径信息存储在路由表中</w:t>
      </w:r>
    </w:p>
    <w:p w14:paraId="3570F8CF" w14:textId="2B58FBAC" w:rsidR="009C47E4" w:rsidRDefault="009C47E4" w:rsidP="00361252">
      <w:pPr>
        <w:pStyle w:val="a0"/>
        <w:spacing w:before="120" w:after="120"/>
        <w:ind w:firstLine="480"/>
      </w:pPr>
      <w:r>
        <w:rPr>
          <w:rFonts w:hint="eastAsia"/>
        </w:rPr>
        <w:t>掌握</w:t>
      </w:r>
      <w:r w:rsidR="004930C7">
        <w:rPr>
          <w:rFonts w:hint="eastAsia"/>
        </w:rPr>
        <w:t>了</w:t>
      </w:r>
      <w:r w:rsidR="004930C7">
        <w:rPr>
          <w:rFonts w:hint="eastAsia"/>
        </w:rPr>
        <w:t>IP</w:t>
      </w:r>
      <w:r w:rsidR="004930C7">
        <w:rPr>
          <w:rFonts w:hint="eastAsia"/>
        </w:rPr>
        <w:t>协议、</w:t>
      </w:r>
      <w:r w:rsidR="004930C7">
        <w:t xml:space="preserve">IP </w:t>
      </w:r>
      <w:r w:rsidR="004930C7">
        <w:rPr>
          <w:rFonts w:hint="eastAsia"/>
        </w:rPr>
        <w:t>地址配置和路由的概念</w:t>
      </w:r>
    </w:p>
    <w:p w14:paraId="12E0009E" w14:textId="0E7CCEF3" w:rsidR="004930C7" w:rsidRDefault="004930C7" w:rsidP="00361252">
      <w:pPr>
        <w:pStyle w:val="a0"/>
        <w:spacing w:before="120" w:after="120"/>
        <w:ind w:firstLine="480"/>
      </w:pPr>
      <w:r>
        <w:tab/>
      </w:r>
      <w:r>
        <w:rPr>
          <w:rFonts w:hint="eastAsia"/>
        </w:rPr>
        <w:t>IP</w:t>
      </w:r>
      <w:r>
        <w:rPr>
          <w:rFonts w:hint="eastAsia"/>
        </w:rPr>
        <w:t>协议的分组转发：分为直接交付和简介交付，或者交给默认路由</w:t>
      </w:r>
    </w:p>
    <w:p w14:paraId="651BEECE" w14:textId="30776538" w:rsidR="004930C7" w:rsidRDefault="004930C7" w:rsidP="00361252">
      <w:pPr>
        <w:pStyle w:val="a0"/>
        <w:spacing w:before="120" w:after="120"/>
        <w:ind w:firstLine="480"/>
        <w:rPr>
          <w:rFonts w:hint="eastAsia"/>
        </w:rPr>
      </w:pPr>
      <w:r>
        <w:tab/>
      </w:r>
      <w:r>
        <w:rPr>
          <w:rFonts w:hint="eastAsia"/>
        </w:rPr>
        <w:t>IP</w:t>
      </w:r>
      <w:r>
        <w:rPr>
          <w:rFonts w:hint="eastAsia"/>
        </w:rPr>
        <w:t>路由：路由器通过为</w:t>
      </w:r>
      <w:r>
        <w:rPr>
          <w:rFonts w:hint="eastAsia"/>
        </w:rPr>
        <w:t>IP</w:t>
      </w:r>
      <w:r>
        <w:rPr>
          <w:rFonts w:hint="eastAsia"/>
        </w:rPr>
        <w:t>信息选择传送路径，实现网络的互连，实现报文的传输。</w:t>
      </w:r>
    </w:p>
    <w:p w14:paraId="733B5E6A" w14:textId="08C544A8" w:rsidR="004930C7" w:rsidRDefault="004930C7" w:rsidP="0036125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掌握了</w:t>
      </w:r>
      <w:r>
        <w:rPr>
          <w:rFonts w:hint="eastAsia"/>
        </w:rPr>
        <w:t>IP</w:t>
      </w:r>
      <w:r>
        <w:rPr>
          <w:rFonts w:hint="eastAsia"/>
        </w:rPr>
        <w:t>协议和路由的基本原理</w:t>
      </w:r>
      <w:permEnd w:id="927802751"/>
    </w:p>
    <w:sectPr w:rsidR="004930C7" w:rsidSect="00020260">
      <w:headerReference w:type="default" r:id="rId64"/>
      <w:footerReference w:type="default" r:id="rId6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BC8EA" w14:textId="77777777" w:rsidR="00EA7C35" w:rsidRDefault="00EA7C35">
      <w:r>
        <w:separator/>
      </w:r>
    </w:p>
  </w:endnote>
  <w:endnote w:type="continuationSeparator" w:id="0">
    <w:p w14:paraId="2AEF8C26" w14:textId="77777777" w:rsidR="00EA7C35" w:rsidRDefault="00EA7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7E2DC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C846B" w14:textId="77777777" w:rsidR="00EA7C35" w:rsidRDefault="00EA7C35">
      <w:r>
        <w:separator/>
      </w:r>
    </w:p>
  </w:footnote>
  <w:footnote w:type="continuationSeparator" w:id="0">
    <w:p w14:paraId="0A208E4B" w14:textId="77777777" w:rsidR="00EA7C35" w:rsidRDefault="00EA7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5A69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485A02"/>
    <w:multiLevelType w:val="hybridMultilevel"/>
    <w:tmpl w:val="EC4EF2B6"/>
    <w:lvl w:ilvl="0" w:tplc="AB822D4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DD42C60"/>
    <w:multiLevelType w:val="hybridMultilevel"/>
    <w:tmpl w:val="7F4275AC"/>
    <w:lvl w:ilvl="0" w:tplc="03D2E9A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08"/>
    <w:rsid w:val="000A6C1A"/>
    <w:rsid w:val="00183A4E"/>
    <w:rsid w:val="001B6A37"/>
    <w:rsid w:val="00205414"/>
    <w:rsid w:val="00226B5C"/>
    <w:rsid w:val="002A021F"/>
    <w:rsid w:val="003150B4"/>
    <w:rsid w:val="00361252"/>
    <w:rsid w:val="004930C7"/>
    <w:rsid w:val="004A1066"/>
    <w:rsid w:val="004F3C30"/>
    <w:rsid w:val="005D48B7"/>
    <w:rsid w:val="006317DC"/>
    <w:rsid w:val="006655AA"/>
    <w:rsid w:val="006825CB"/>
    <w:rsid w:val="006E7238"/>
    <w:rsid w:val="00790CB3"/>
    <w:rsid w:val="007B376A"/>
    <w:rsid w:val="008063D1"/>
    <w:rsid w:val="00862425"/>
    <w:rsid w:val="008710F5"/>
    <w:rsid w:val="009C2027"/>
    <w:rsid w:val="009C47E4"/>
    <w:rsid w:val="00A7084B"/>
    <w:rsid w:val="00AB69FD"/>
    <w:rsid w:val="00B02959"/>
    <w:rsid w:val="00B04A40"/>
    <w:rsid w:val="00B15997"/>
    <w:rsid w:val="00C030FA"/>
    <w:rsid w:val="00E67485"/>
    <w:rsid w:val="00EA7C35"/>
    <w:rsid w:val="00EB5D96"/>
    <w:rsid w:val="00F70852"/>
    <w:rsid w:val="00FA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5FD10"/>
  <w15:chartTrackingRefBased/>
  <w15:docId w15:val="{9513E05F-69B1-4DBA-A6B8-960D3368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CB3"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414;&#38376;&#22823;&#23398;\&#22823;&#20108;&#19979;\&#35745;&#31639;&#35745;&#32593;&#32476;\&#23454;&#39564;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B4EBD-B07C-4635-80AC-F3D6447C7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</Template>
  <TotalTime>120</TotalTime>
  <Pages>35</Pages>
  <Words>535</Words>
  <Characters>3051</Characters>
  <Application>Microsoft Office Word</Application>
  <DocSecurity>8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Chen-D</dc:creator>
  <cp:keywords/>
  <dc:description/>
  <cp:lastModifiedBy>chen dong</cp:lastModifiedBy>
  <cp:revision>3</cp:revision>
  <dcterms:created xsi:type="dcterms:W3CDTF">2021-06-01T11:05:00Z</dcterms:created>
  <dcterms:modified xsi:type="dcterms:W3CDTF">2021-06-01T13:14:00Z</dcterms:modified>
</cp:coreProperties>
</file>